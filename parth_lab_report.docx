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1EC4" w14:textId="77777777" w:rsidR="00E97402" w:rsidRDefault="00E97402">
      <w:pPr>
        <w:pStyle w:val="Text"/>
        <w:ind w:firstLine="0"/>
        <w:rPr>
          <w:sz w:val="18"/>
          <w:szCs w:val="18"/>
        </w:rPr>
      </w:pPr>
      <w:r>
        <w:rPr>
          <w:sz w:val="18"/>
          <w:szCs w:val="18"/>
        </w:rPr>
        <w:footnoteReference w:customMarkFollows="1" w:id="1"/>
        <w:sym w:font="Symbol" w:char="F020"/>
      </w:r>
    </w:p>
    <w:p w14:paraId="473911DB" w14:textId="4AF7EFD4" w:rsidR="00E97402" w:rsidRDefault="00F4222D">
      <w:pPr>
        <w:pStyle w:val="Title"/>
        <w:framePr w:wrap="notBeside"/>
      </w:pPr>
      <w:r>
        <w:t xml:space="preserve">Investigating Compression Techniques </w:t>
      </w:r>
      <w:proofErr w:type="gramStart"/>
      <w:r>
        <w:t>For</w:t>
      </w:r>
      <w:proofErr w:type="gramEnd"/>
      <w:r w:rsidR="007A23D6">
        <w:t xml:space="preserve"> Integer</w:t>
      </w:r>
      <w:r>
        <w:t xml:space="preserve"> Time Series Data For </w:t>
      </w:r>
      <w:r w:rsidR="00F15D7E">
        <w:t>Low Power</w:t>
      </w:r>
      <w:r w:rsidR="007A23D6">
        <w:t xml:space="preserve"> Applications</w:t>
      </w:r>
    </w:p>
    <w:p w14:paraId="736ED16D" w14:textId="1812C8C1" w:rsidR="00E97402" w:rsidRDefault="00F4222D" w:rsidP="00F5792E">
      <w:pPr>
        <w:pStyle w:val="Authors"/>
        <w:framePr w:wrap="notBeside"/>
        <w:ind w:left="360"/>
      </w:pPr>
      <w:r>
        <w:t>Parth Patel</w:t>
      </w:r>
    </w:p>
    <w:p w14:paraId="41A59F3B" w14:textId="77777777" w:rsidR="00E97402" w:rsidRPr="00A26F84" w:rsidRDefault="00E97402">
      <w:pPr>
        <w:pStyle w:val="Heading1"/>
        <w:rPr>
          <w:sz w:val="24"/>
          <w:szCs w:val="24"/>
        </w:rPr>
      </w:pPr>
      <w:r w:rsidRPr="00A26F84">
        <w:rPr>
          <w:sz w:val="24"/>
          <w:szCs w:val="24"/>
        </w:rPr>
        <w:t>INTRODUCTION</w:t>
      </w:r>
    </w:p>
    <w:p w14:paraId="3E7F84B1" w14:textId="4839F335" w:rsidR="009431E8" w:rsidRDefault="00090D6A" w:rsidP="00260DFB">
      <w:pPr>
        <w:pStyle w:val="Text"/>
        <w:rPr>
          <w:sz w:val="24"/>
          <w:szCs w:val="24"/>
          <w:lang w:val="en-GB"/>
        </w:rPr>
      </w:pPr>
      <w:r w:rsidRPr="00A26F84">
        <w:rPr>
          <w:sz w:val="24"/>
          <w:szCs w:val="24"/>
          <w:lang w:val="en-GB"/>
        </w:rPr>
        <w:t xml:space="preserve">Compressing data </w:t>
      </w:r>
      <w:r w:rsidR="009431E8" w:rsidRPr="00A26F84">
        <w:rPr>
          <w:sz w:val="24"/>
          <w:szCs w:val="24"/>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6459F2CE" w14:textId="09B2A547" w:rsidR="002835C9" w:rsidRPr="007E7BB3" w:rsidRDefault="007E7BB3" w:rsidP="007E7BB3">
      <w:pPr>
        <w:pStyle w:val="Text"/>
        <w:rPr>
          <w:sz w:val="24"/>
          <w:szCs w:val="24"/>
          <w:lang w:val="en-GB"/>
        </w:rPr>
      </w:pPr>
      <w:r>
        <w:rPr>
          <w:sz w:val="24"/>
          <w:szCs w:val="24"/>
          <w:lang w:val="en-GB"/>
        </w:rPr>
        <w:t>An F-type mission, ESA’s Comet Interceptor, was announced where fast data transmission is of high priority. Our goal is to compress the magnetometer data that will be collected by Comet Interceptor through less computationally intensive techniques.</w:t>
      </w:r>
    </w:p>
    <w:p w14:paraId="56BD8C17" w14:textId="4CEE9966" w:rsidR="003313B0" w:rsidRPr="00A26F84" w:rsidRDefault="00D51D61" w:rsidP="003313B0">
      <w:pPr>
        <w:pStyle w:val="Text"/>
        <w:rPr>
          <w:sz w:val="24"/>
          <w:szCs w:val="24"/>
          <w:lang w:val="en-GB"/>
        </w:rPr>
      </w:pPr>
      <w:r w:rsidRPr="00A26F84">
        <w:rPr>
          <w:noProof/>
          <w:sz w:val="24"/>
          <w:szCs w:val="24"/>
        </w:rPr>
        <mc:AlternateContent>
          <mc:Choice Requires="wpg">
            <w:drawing>
              <wp:anchor distT="0" distB="0" distL="114300" distR="114300" simplePos="0" relativeHeight="251720704" behindDoc="1" locked="0" layoutInCell="1" allowOverlap="1" wp14:anchorId="5A2ACE14" wp14:editId="3595D18E">
                <wp:simplePos x="0" y="0"/>
                <wp:positionH relativeFrom="column">
                  <wp:posOffset>3317875</wp:posOffset>
                </wp:positionH>
                <wp:positionV relativeFrom="paragraph">
                  <wp:posOffset>856392</wp:posOffset>
                </wp:positionV>
                <wp:extent cx="3039745" cy="2049145"/>
                <wp:effectExtent l="0" t="0" r="8255" b="8255"/>
                <wp:wrapTight wrapText="bothSides">
                  <wp:wrapPolygon edited="0">
                    <wp:start x="0" y="0"/>
                    <wp:lineTo x="0" y="21486"/>
                    <wp:lineTo x="21523" y="21486"/>
                    <wp:lineTo x="21523" y="7229"/>
                    <wp:lineTo x="21388"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039745" cy="2049145"/>
                          <a:chOff x="0" y="0"/>
                          <a:chExt cx="3039967" cy="2049212"/>
                        </a:xfrm>
                      </wpg:grpSpPr>
                      <wpg:grpSp>
                        <wpg:cNvPr id="1" name="Group 1"/>
                        <wpg:cNvGrpSpPr/>
                        <wpg:grpSpPr>
                          <a:xfrm>
                            <a:off x="0" y="0"/>
                            <a:ext cx="2971800" cy="1615097"/>
                            <a:chOff x="0" y="0"/>
                            <a:chExt cx="4410163" cy="2397259"/>
                          </a:xfrm>
                        </wpg:grpSpPr>
                        <wps:wsp>
                          <wps:cNvPr id="22" name="Rectangle 21">
                            <a:extLst>
                              <a:ext uri="{FF2B5EF4-FFF2-40B4-BE49-F238E27FC236}">
                                <a16:creationId xmlns:a16="http://schemas.microsoft.com/office/drawing/2014/main" id="{E3F54A71-1AEF-4A25-98E2-994F0C1FD4B8}"/>
                              </a:ext>
                            </a:extLst>
                          </wps:cNvPr>
                          <wps:cNvSpPr/>
                          <wps:spPr>
                            <a:xfrm>
                              <a:off x="0" y="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1"/>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49"/>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a:stCxn id="22" idx="3"/>
                            <a:endCxn id="32" idx="1"/>
                          </wps:cNvCnPr>
                          <wps:spPr>
                            <a:xfrm>
                              <a:off x="1092707" y="184398"/>
                              <a:ext cx="643999"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a:stCxn id="23" idx="3"/>
                          </wps:cNvCnPr>
                          <wps:spPr>
                            <a:xfrm>
                              <a:off x="1092707" y="679699"/>
                              <a:ext cx="634474" cy="951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a:stCxn id="24" idx="3"/>
                            <a:endCxn id="34" idx="1"/>
                          </wps:cNvCnPr>
                          <wps:spPr>
                            <a:xfrm>
                              <a:off x="1092707" y="1194049"/>
                              <a:ext cx="634474" cy="16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a:stCxn id="25" idx="3"/>
                            <a:endCxn id="35" idx="1"/>
                          </wps:cNvCnPr>
                          <wps:spPr>
                            <a:xfrm>
                              <a:off x="1092707" y="1689348"/>
                              <a:ext cx="634474" cy="950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a:stCxn id="26" idx="3"/>
                            <a:endCxn id="36" idx="1"/>
                          </wps:cNvCnPr>
                          <wps:spPr>
                            <a:xfrm>
                              <a:off x="1092707" y="2203698"/>
                              <a:ext cx="634474"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736707" y="9525"/>
                              <a:ext cx="1324765"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727182" y="504809"/>
                              <a:ext cx="1324765" cy="368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727182" y="1019141"/>
                              <a:ext cx="1324765" cy="353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727182" y="1514425"/>
                              <a:ext cx="1324765" cy="368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727182" y="2019234"/>
                              <a:ext cx="1324765" cy="37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a:stCxn id="32" idx="3"/>
                            <a:endCxn id="42" idx="1"/>
                          </wps:cNvCnPr>
                          <wps:spPr>
                            <a:xfrm>
                              <a:off x="3061471" y="193923"/>
                              <a:ext cx="415154"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a:stCxn id="33" idx="3"/>
                            <a:endCxn id="43" idx="1"/>
                          </wps:cNvCnPr>
                          <wps:spPr>
                            <a:xfrm>
                              <a:off x="3051946" y="689215"/>
                              <a:ext cx="424679" cy="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a:stCxn id="34" idx="3"/>
                            <a:endCxn id="44" idx="1"/>
                          </wps:cNvCnPr>
                          <wps:spPr>
                            <a:xfrm>
                              <a:off x="3051946" y="1195716"/>
                              <a:ext cx="424679" cy="78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a:stCxn id="35" idx="3"/>
                            <a:endCxn id="45" idx="1"/>
                          </wps:cNvCnPr>
                          <wps:spPr>
                            <a:xfrm>
                              <a:off x="3051946" y="1698849"/>
                              <a:ext cx="424679" cy="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a:stCxn id="36" idx="3"/>
                            <a:endCxn id="46" idx="1"/>
                          </wps:cNvCnPr>
                          <wps:spPr>
                            <a:xfrm flipV="1">
                              <a:off x="3051946" y="2203698"/>
                              <a:ext cx="424679"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grpSp>
                      <wps:wsp>
                        <wps:cNvPr id="17" name="Text Box 2"/>
                        <wps:cNvSpPr txBox="1">
                          <a:spLocks noChangeArrowheads="1"/>
                        </wps:cNvSpPr>
                        <wps:spPr bwMode="auto">
                          <a:xfrm>
                            <a:off x="5938" y="1656148"/>
                            <a:ext cx="3034029" cy="393064"/>
                          </a:xfrm>
                          <a:prstGeom prst="rect">
                            <a:avLst/>
                          </a:prstGeom>
                          <a:solidFill>
                            <a:srgbClr val="FFFFFF"/>
                          </a:solidFill>
                          <a:ln w="9525">
                            <a:noFill/>
                            <a:miter lim="800000"/>
                            <a:headEnd/>
                            <a:tailEnd/>
                          </a:ln>
                        </wps:spPr>
                        <wps:txbx>
                          <w:txbxContent>
                            <w:p w14:paraId="0B52D79E" w14:textId="102FC744" w:rsidR="005C461E" w:rsidRDefault="005C461E">
                              <w:r>
                                <w:t>Figure 1:</w:t>
                              </w:r>
                              <w:r w:rsidR="00703D2F">
                                <w:t xml:space="preserve"> Example of initial value encoding with an initial value of 1200.</w:t>
                              </w:r>
                            </w:p>
                          </w:txbxContent>
                        </wps:txbx>
                        <wps:bodyPr rot="0" vert="horz" wrap="square" lIns="91440" tIns="45720" rIns="91440" bIns="45720" anchor="t" anchorCtr="0">
                          <a:spAutoFit/>
                        </wps:bodyPr>
                      </wps:wsp>
                    </wpg:wgp>
                  </a:graphicData>
                </a:graphic>
              </wp:anchor>
            </w:drawing>
          </mc:Choice>
          <mc:Fallback>
            <w:pict>
              <v:group w14:anchorId="5A2ACE14" id="Group 18" o:spid="_x0000_s1026" style="position:absolute;left:0;text-align:left;margin-left:261.25pt;margin-top:67.45pt;width:239.35pt;height:161.35pt;z-index:-251595776" coordsize="30399,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">
                <v:group id="Group 1" o:spid="_x0000_s1027" style="position:absolute;width:29718;height:16150" coordsize="44101,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1" o:spid="_x0000_s1028" style="position:absolute;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v:textbox>
                  </v:rect>
                  <v:rect id="Rectangle 22" o:spid="_x0000_s1029" style="position:absolute;top:495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30" style="position:absolute;top:10096;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1" style="position:absolute;top:15049;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2" style="position:absolute;top:2019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3" type="#_x0000_t32" style="position:absolute;left:10927;top:1843;width:644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" strokecolor="#5b9bd5 [3204]" strokeweight="3pt">
                    <v:stroke endarrow="block" joinstyle="miter"/>
                    <o:lock v:ext="edit" shapetype="f"/>
                  </v:shape>
                  <v:shape id="Straight Arrow Connector 27" o:spid="_x0000_s1034" type="#_x0000_t32" style="position:absolute;left:10927;top:6796;width:634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o:lock v:ext="edit" shapetype="f"/>
                  </v:shape>
                  <v:shape id="Straight Arrow Connector 28" o:spid="_x0000_s1035" type="#_x0000_t32" style="position:absolute;left:10927;top:11940;width:6344;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h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" strokecolor="#5b9bd5 [3204]" strokeweight="3pt">
                    <v:stroke endarrow="block" joinstyle="miter"/>
                    <o:lock v:ext="edit" shapetype="f"/>
                  </v:shape>
                  <v:shape id="Straight Arrow Connector 29" o:spid="_x0000_s1036" type="#_x0000_t32" style="position:absolute;left:10927;top:16893;width:634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nDhvgAAANsAAAAPAAAAZHJzL2Rvd25yZXYueG1sRE9LCsIw&#10;EN0L3iGM4EY0VUG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MDmcOG+AAAA2wAAAA8AAAAAAAAA&#10;AAAAAAAABwIAAGRycy9kb3ducmV2LnhtbFBLBQYAAAAAAwADALcAAADyAgAAAAA=&#10;" strokecolor="#5b9bd5 [3204]" strokeweight="3pt">
                    <v:stroke endarrow="block" joinstyle="miter"/>
                    <o:lock v:ext="edit" shapetype="f"/>
                  </v:shape>
                  <v:shape id="Straight Arrow Connector 30" o:spid="_x0000_s1037" type="#_x0000_t32" style="position:absolute;left:10927;top:22036;width:6344;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V6xAAAANsAAAAPAAAAZHJzL2Rvd25yZXYueG1sRI/RasJA&#10;FETfBf9huYW+SN1oQ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K+q1XrEAAAA2wAAAA8A&#10;AAAAAAAAAAAAAAAABwIAAGRycy9kb3ducmV2LnhtbFBLBQYAAAAAAwADALcAAAD4AgAAAAA=&#10;" strokecolor="#5b9bd5 [3204]" strokeweight="3pt">
                    <v:stroke endarrow="block" joinstyle="miter"/>
                    <o:lock v:ext="edit" shapetype="f"/>
                  </v:shape>
                  <v:rect id="Rectangle 31" o:spid="_x0000_s1038" style="position:absolute;left:17367;top:95;width:1324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v:textbox>
                  </v:rect>
                  <v:rect id="Rectangle 32" o:spid="_x0000_s1039" style="position:absolute;left:17271;top:5048;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v:textbox>
                  </v:rect>
                  <v:rect id="Rectangle 33" o:spid="_x0000_s1040" style="position:absolute;left:17271;top:10191;width:1324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v:textbox>
                  </v:rect>
                  <v:rect id="Rectangle 34" o:spid="_x0000_s1041" style="position:absolute;left:17271;top:15144;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v:textbox>
                  </v:rect>
                  <v:rect id="Rectangle 35" o:spid="_x0000_s1042" style="position:absolute;left:17271;top:20192;width:13248;height:3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v:textbox>
                  </v:rect>
                  <v:shape id="Straight Arrow Connector 36" o:spid="_x0000_s1043" type="#_x0000_t32" style="position:absolute;left:30614;top:1939;width:4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" strokecolor="#5b9bd5 [3204]" strokeweight="3pt">
                    <v:stroke endarrow="block" joinstyle="miter"/>
                    <o:lock v:ext="edit" shapetype="f"/>
                  </v:shape>
                  <v:shape id="Straight Arrow Connector 37" o:spid="_x0000_s1044" type="#_x0000_t32" style="position:absolute;left:30519;top:6892;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5" type="#_x0000_t32" style="position:absolute;left:30519;top:11957;width:4247;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6" type="#_x0000_t32" style="position:absolute;left:30519;top:16988;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7" type="#_x0000_t32" style="position:absolute;left:30519;top:22036;width:4247;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9O4xAAAANsAAAAPAAAAZHJzL2Rvd25yZXYueG1sRI/NasJA&#10;FIX3gu8wXKE7nVik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B3b07jEAAAA2wAAAA8A&#10;AAAAAAAAAAAAAAAABwIAAGRycy9kb3ducmV2LnhtbFBLBQYAAAAAAwADALcAAAD4AgAAAAA=&#10;" strokecolor="#5b9bd5 [3204]" strokeweight="3pt">
                    <v:stroke endarrow="block" joinstyle="miter"/>
                    <o:lock v:ext="edit" shapetype="f"/>
                  </v:shape>
                  <v:rect id="Rectangle 41" o:spid="_x0000_s1048"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9"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50"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1"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2"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v:group>
                <v:shapetype id="_x0000_t202" coordsize="21600,21600" o:spt="202" path="m,l,21600r21600,l21600,xe">
                  <v:stroke joinstyle="miter"/>
                  <v:path gradientshapeok="t" o:connecttype="rect"/>
                </v:shapetype>
                <v:shape id="Text Box 2" o:spid="_x0000_s1053" type="#_x0000_t202" style="position:absolute;left:59;top:16561;width:30340;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0B52D79E" w14:textId="102FC744" w:rsidR="005C461E" w:rsidRDefault="005C461E">
                        <w:r>
                          <w:t>Figure 1:</w:t>
                        </w:r>
                        <w:r w:rsidR="00703D2F">
                          <w:t xml:space="preserve"> Example of initial value encoding with an initial value of 1200.</w:t>
                        </w:r>
                      </w:p>
                    </w:txbxContent>
                  </v:textbox>
                </v:shape>
                <w10:wrap type="tight"/>
              </v:group>
            </w:pict>
          </mc:Fallback>
        </mc:AlternateContent>
      </w:r>
      <w:r w:rsidR="003313B0" w:rsidRPr="00A26F84">
        <w:rPr>
          <w:sz w:val="24"/>
          <w:szCs w:val="24"/>
          <w:lang w:val="en-GB"/>
        </w:rPr>
        <w:t>We will be investigating how much of the original data can be compressed</w:t>
      </w:r>
      <w:r w:rsidR="009C5DA0" w:rsidRPr="00A26F84">
        <w:rPr>
          <w:sz w:val="24"/>
          <w:szCs w:val="24"/>
          <w:lang w:val="en-GB"/>
        </w:rPr>
        <w:t xml:space="preserve"> using techniques such as Huffman coding and </w:t>
      </w:r>
      <w:proofErr w:type="spellStart"/>
      <w:r w:rsidR="009C5DA0" w:rsidRPr="00A26F84">
        <w:rPr>
          <w:sz w:val="24"/>
          <w:szCs w:val="24"/>
          <w:lang w:val="en-GB"/>
        </w:rPr>
        <w:t>Golomb</w:t>
      </w:r>
      <w:proofErr w:type="spellEnd"/>
      <w:r w:rsidR="009C5DA0" w:rsidRPr="00A26F84">
        <w:rPr>
          <w:sz w:val="24"/>
          <w:szCs w:val="24"/>
          <w:lang w:val="en-GB"/>
        </w:rPr>
        <w:t xml:space="preserve"> coding. </w:t>
      </w:r>
      <w:r w:rsidR="00064AB0" w:rsidRPr="00A26F84">
        <w:rPr>
          <w:sz w:val="24"/>
          <w:szCs w:val="24"/>
          <w:lang w:val="en-GB"/>
        </w:rPr>
        <w:t>Lossy compression techniques will result in uncertainties in the final data that is received so we will be only investigating lossless compression methods.</w:t>
      </w:r>
    </w:p>
    <w:p w14:paraId="69E7B358" w14:textId="1ECFBFF6" w:rsidR="008A3C23" w:rsidRPr="00A26F84" w:rsidRDefault="00F4222D" w:rsidP="001F4C5C">
      <w:pPr>
        <w:pStyle w:val="Heading1"/>
        <w:rPr>
          <w:sz w:val="24"/>
          <w:szCs w:val="24"/>
        </w:rPr>
      </w:pPr>
      <w:r w:rsidRPr="00A26F84">
        <w:rPr>
          <w:sz w:val="24"/>
          <w:szCs w:val="24"/>
        </w:rPr>
        <w:t>Theory</w:t>
      </w:r>
    </w:p>
    <w:p w14:paraId="78D81BD2" w14:textId="2A8780A1" w:rsidR="00E97402" w:rsidRPr="00A26F84" w:rsidRDefault="003B3001" w:rsidP="00064AB0">
      <w:pPr>
        <w:pStyle w:val="Text"/>
        <w:rPr>
          <w:sz w:val="24"/>
          <w:szCs w:val="24"/>
        </w:rPr>
      </w:pPr>
      <w:r w:rsidRPr="00A26F84">
        <w:rPr>
          <w:sz w:val="24"/>
          <w:szCs w:val="24"/>
        </w:rPr>
        <w:t xml:space="preserve">Reducing the size of a </w:t>
      </w:r>
      <w:r w:rsidR="00922235" w:rsidRPr="00A26F84">
        <w:rPr>
          <w:sz w:val="24"/>
          <w:szCs w:val="24"/>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A26F84">
        <w:rPr>
          <w:sz w:val="24"/>
          <w:szCs w:val="24"/>
        </w:rPr>
        <w:t>transmitted,</w:t>
      </w:r>
      <w:r w:rsidR="00922235" w:rsidRPr="00A26F84">
        <w:rPr>
          <w:sz w:val="24"/>
          <w:szCs w:val="24"/>
        </w:rPr>
        <w:t xml:space="preserve"> and the receiver can use the same encoding scheme to map the binary values back to the characters or symbols that are required.</w:t>
      </w:r>
    </w:p>
    <w:p w14:paraId="29BFB8E0" w14:textId="04E0E3BB" w:rsidR="00D1504C" w:rsidRPr="00A26F84" w:rsidRDefault="00922235" w:rsidP="00D1504C">
      <w:pPr>
        <w:pStyle w:val="Text"/>
        <w:rPr>
          <w:sz w:val="24"/>
          <w:szCs w:val="24"/>
        </w:rPr>
      </w:pPr>
      <w:r w:rsidRPr="00A26F84">
        <w:rPr>
          <w:sz w:val="24"/>
          <w:szCs w:val="24"/>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A26F84">
        <w:rPr>
          <w:sz w:val="24"/>
          <w:szCs w:val="24"/>
        </w:rPr>
        <w:t>.</w:t>
      </w:r>
    </w:p>
    <w:p w14:paraId="743C1BE9" w14:textId="598EF7FB" w:rsidR="00DC127D" w:rsidRPr="00A26F84" w:rsidRDefault="00DC127D" w:rsidP="00D1504C">
      <w:pPr>
        <w:pStyle w:val="Heading2"/>
        <w:rPr>
          <w:sz w:val="24"/>
          <w:szCs w:val="24"/>
        </w:rPr>
      </w:pPr>
      <w:r w:rsidRPr="00A26F84">
        <w:rPr>
          <w:sz w:val="24"/>
          <w:szCs w:val="24"/>
        </w:rPr>
        <w:t>Initial Value Encoding</w:t>
      </w:r>
    </w:p>
    <w:p w14:paraId="5CCC4C65" w14:textId="171B849B" w:rsidR="00D1504C" w:rsidRPr="00A26F84" w:rsidRDefault="00D1504C" w:rsidP="00785A14">
      <w:pPr>
        <w:ind w:firstLine="202"/>
        <w:jc w:val="both"/>
        <w:rPr>
          <w:sz w:val="24"/>
          <w:szCs w:val="24"/>
        </w:rPr>
      </w:pPr>
      <w:r w:rsidRPr="00A26F84">
        <w:rPr>
          <w:sz w:val="24"/>
          <w:szCs w:val="24"/>
        </w:rPr>
        <w:t xml:space="preserve">The data is provided as integers which are magnetic field readings around the spacecraft. </w:t>
      </w:r>
      <w:r w:rsidR="00F15D7E" w:rsidRPr="00A26F84">
        <w:rPr>
          <w:sz w:val="24"/>
          <w:szCs w:val="24"/>
        </w:rPr>
        <w:t>One of the simplest methods to compress will be to use the first value in the list of integers as an initial value and calculate all proceeding values as a difference from the initial value.</w:t>
      </w:r>
    </w:p>
    <w:p w14:paraId="15BAE8AE" w14:textId="5A3D4545" w:rsidR="007A23D6" w:rsidRPr="00A26F84" w:rsidRDefault="007A23D6" w:rsidP="00785A14">
      <w:pPr>
        <w:ind w:firstLine="202"/>
        <w:jc w:val="both"/>
        <w:rPr>
          <w:sz w:val="24"/>
          <w:szCs w:val="24"/>
        </w:rPr>
      </w:pPr>
      <w:r w:rsidRPr="00A26F84">
        <w:rPr>
          <w:sz w:val="24"/>
          <w:szCs w:val="24"/>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A26F84">
        <w:rPr>
          <w:sz w:val="24"/>
          <w:szCs w:val="24"/>
        </w:rPr>
        <w:t>when not including the overhead (discussed below).</w:t>
      </w:r>
    </w:p>
    <w:p w14:paraId="2577AA07" w14:textId="4DB5A7AE" w:rsidR="00F15D7E" w:rsidRPr="00A26F84" w:rsidRDefault="00F15D7E" w:rsidP="00785A14">
      <w:pPr>
        <w:ind w:firstLine="202"/>
        <w:jc w:val="both"/>
        <w:rPr>
          <w:sz w:val="24"/>
          <w:szCs w:val="24"/>
        </w:rPr>
      </w:pPr>
      <w:r w:rsidRPr="00A26F84">
        <w:rPr>
          <w:sz w:val="24"/>
          <w:szCs w:val="24"/>
        </w:rPr>
        <w:t xml:space="preserve">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w:t>
      </w:r>
      <w:r w:rsidRPr="00A26F84">
        <w:rPr>
          <w:sz w:val="24"/>
          <w:szCs w:val="24"/>
        </w:rPr>
        <w:lastRenderedPageBreak/>
        <w:t xml:space="preserve">the </w:t>
      </w:r>
      <w:proofErr w:type="gramStart"/>
      <w:r w:rsidRPr="00A26F84">
        <w:rPr>
          <w:sz w:val="24"/>
          <w:szCs w:val="24"/>
        </w:rPr>
        <w:t>data</w:t>
      </w:r>
      <w:proofErr w:type="gramEnd"/>
      <w:r w:rsidRPr="00A26F84">
        <w:rPr>
          <w:sz w:val="24"/>
          <w:szCs w:val="24"/>
        </w:rPr>
        <w:t xml:space="preserve"> it can add a small overhead. This overhead is always present and becomes significant for small packets as the overhead represents a large part of the packet size when compared to sending a larger packet.</w:t>
      </w:r>
    </w:p>
    <w:p w14:paraId="7D64E623" w14:textId="4FE5232B" w:rsidR="00F15D7E" w:rsidRPr="00A26F84" w:rsidRDefault="00F15D7E" w:rsidP="00785A14">
      <w:pPr>
        <w:ind w:firstLine="202"/>
        <w:jc w:val="both"/>
        <w:rPr>
          <w:sz w:val="24"/>
          <w:szCs w:val="24"/>
        </w:rPr>
      </w:pPr>
      <w:r w:rsidRPr="00A26F84">
        <w:rPr>
          <w:sz w:val="24"/>
          <w:szCs w:val="24"/>
        </w:rPr>
        <w:t>Despite the weakness, initial value encoding is a relatively simple compression method which can be used for devices with low computational power and is especially effective for lists of integers with large values but relatively small changes.</w:t>
      </w:r>
    </w:p>
    <w:p w14:paraId="7085B1C5" w14:textId="472D23E5" w:rsidR="00E303B7" w:rsidRPr="00A26F84" w:rsidRDefault="00280042" w:rsidP="00703D2F">
      <w:pPr>
        <w:ind w:firstLine="202"/>
        <w:jc w:val="both"/>
        <w:rPr>
          <w:sz w:val="24"/>
          <w:szCs w:val="24"/>
        </w:rPr>
      </w:pPr>
      <w:r w:rsidRPr="00A26F84">
        <w:rPr>
          <w:sz w:val="24"/>
          <w:szCs w:val="24"/>
        </w:rPr>
        <w:t>Initial value encoding is simple and as it does not control the encoding process of the integers, it can be combined with other techniques that are more efficient in the encoding process to further improve compression ratios.</w:t>
      </w:r>
    </w:p>
    <w:p w14:paraId="78CF91FA" w14:textId="58A5AA77" w:rsidR="00F15D7E" w:rsidRPr="00A26F84" w:rsidRDefault="00F15D7E" w:rsidP="00F15D7E">
      <w:pPr>
        <w:pStyle w:val="Heading2"/>
        <w:rPr>
          <w:sz w:val="24"/>
          <w:szCs w:val="24"/>
        </w:rPr>
      </w:pPr>
      <w:r w:rsidRPr="00A26F84">
        <w:rPr>
          <w:sz w:val="24"/>
          <w:szCs w:val="24"/>
        </w:rPr>
        <w:t>Previous Value Encoding</w:t>
      </w:r>
    </w:p>
    <w:p w14:paraId="2C2E41FE" w14:textId="098FC182" w:rsidR="00F15D7E" w:rsidRPr="00A26F84" w:rsidRDefault="007E7BB3" w:rsidP="00785A14">
      <w:pPr>
        <w:ind w:firstLine="202"/>
        <w:jc w:val="both"/>
        <w:rPr>
          <w:sz w:val="24"/>
          <w:szCs w:val="24"/>
        </w:rPr>
      </w:pPr>
      <w:r>
        <w:rPr>
          <w:noProof/>
          <w:sz w:val="24"/>
          <w:szCs w:val="24"/>
        </w:rPr>
        <mc:AlternateContent>
          <mc:Choice Requires="wpg">
            <w:drawing>
              <wp:anchor distT="0" distB="0" distL="114300" distR="114300" simplePos="0" relativeHeight="251754496" behindDoc="1" locked="0" layoutInCell="1" allowOverlap="1" wp14:anchorId="2EE213E2" wp14:editId="6AFF5045">
                <wp:simplePos x="0" y="0"/>
                <wp:positionH relativeFrom="margin">
                  <wp:align>left</wp:align>
                </wp:positionH>
                <wp:positionV relativeFrom="paragraph">
                  <wp:posOffset>1156211</wp:posOffset>
                </wp:positionV>
                <wp:extent cx="3033395" cy="2063750"/>
                <wp:effectExtent l="0" t="0" r="0" b="0"/>
                <wp:wrapTight wrapText="bothSides">
                  <wp:wrapPolygon edited="0">
                    <wp:start x="136" y="0"/>
                    <wp:lineTo x="0" y="18942"/>
                    <wp:lineTo x="0" y="21334"/>
                    <wp:lineTo x="21433" y="21334"/>
                    <wp:lineTo x="21433" y="3589"/>
                    <wp:lineTo x="21161" y="0"/>
                    <wp:lineTo x="136" y="0"/>
                  </wp:wrapPolygon>
                </wp:wrapTight>
                <wp:docPr id="68" name="Group 68"/>
                <wp:cNvGraphicFramePr/>
                <a:graphic xmlns:a="http://schemas.openxmlformats.org/drawingml/2006/main">
                  <a:graphicData uri="http://schemas.microsoft.com/office/word/2010/wordprocessingGroup">
                    <wpg:wgp>
                      <wpg:cNvGrpSpPr/>
                      <wpg:grpSpPr>
                        <a:xfrm>
                          <a:off x="0" y="0"/>
                          <a:ext cx="3033395" cy="2063750"/>
                          <a:chOff x="0" y="0"/>
                          <a:chExt cx="3033395" cy="2063750"/>
                        </a:xfrm>
                      </wpg:grpSpPr>
                      <wpg:grpSp>
                        <wpg:cNvPr id="58" name="Group 58"/>
                        <wpg:cNvGrpSpPr/>
                        <wpg:grpSpPr>
                          <a:xfrm>
                            <a:off x="0" y="0"/>
                            <a:ext cx="3033395" cy="2063750"/>
                            <a:chOff x="0" y="0"/>
                            <a:chExt cx="3033395" cy="2063750"/>
                          </a:xfrm>
                        </wpg:grpSpPr>
                        <wpg:grpSp>
                          <wpg:cNvPr id="20" name="Group 20"/>
                          <wpg:cNvGrpSpPr/>
                          <wpg:grpSpPr>
                            <a:xfrm>
                              <a:off x="0" y="0"/>
                              <a:ext cx="3033395" cy="2063750"/>
                              <a:chOff x="0" y="0"/>
                              <a:chExt cx="3034441" cy="2063886"/>
                            </a:xfrm>
                          </wpg:grpSpPr>
                          <wpg:grpSp>
                            <wpg:cNvPr id="2" name="Group 2"/>
                            <wpg:cNvGrpSpPr/>
                            <wpg:grpSpPr>
                              <a:xfrm>
                                <a:off x="53439"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a:stCxn id="73" idx="3"/>
                                <a:endCxn id="93" idx="1"/>
                              </wps:cNvCnPr>
                              <wps:spPr>
                                <a:xfrm>
                                  <a:off x="933539" y="184398"/>
                                  <a:ext cx="2543086"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a:stCxn id="74" idx="3"/>
                                <a:endCxn id="84" idx="1"/>
                              </wps:cNvCnPr>
                              <wps:spPr>
                                <a:xfrm>
                                  <a:off x="933539" y="679697"/>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a:stCxn id="75" idx="3"/>
                                <a:endCxn id="85" idx="1"/>
                              </wps:cNvCnPr>
                              <wps:spPr>
                                <a:xfrm>
                                  <a:off x="933539" y="11940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a:stCxn id="76" idx="3"/>
                                <a:endCxn id="86" idx="1"/>
                              </wps:cNvCnPr>
                              <wps:spPr>
                                <a:xfrm>
                                  <a:off x="933539" y="16893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a:stCxn id="77" idx="3"/>
                                <a:endCxn id="87" idx="1"/>
                              </wps:cNvCnPr>
                              <wps:spPr>
                                <a:xfrm flipV="1">
                                  <a:off x="933539" y="2195874"/>
                                  <a:ext cx="466637"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3">
                                <a:extLst>
                                  <a:ext uri="{FF2B5EF4-FFF2-40B4-BE49-F238E27FC236}">
                                    <a16:creationId xmlns:a16="http://schemas.microsoft.com/office/drawing/2014/main" id="{3847F6D2-17D6-4C2C-873B-6D3686475992}"/>
                                  </a:ext>
                                </a:extLst>
                              </wps:cNvPr>
                              <wps:cNvSpPr/>
                              <wps:spPr>
                                <a:xfrm>
                                  <a:off x="1400175" y="504824"/>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9" name="Straight Arrow Connector 88">
                                <a:extLst>
                                  <a:ext uri="{FF2B5EF4-FFF2-40B4-BE49-F238E27FC236}">
                                    <a16:creationId xmlns:a16="http://schemas.microsoft.com/office/drawing/2014/main" id="{366F5DB5-FFCB-4A49-A890-1F2F8637F4B3}"/>
                                  </a:ext>
                                </a:extLst>
                              </wps:cNvPr>
                              <wps:cNvCnPr>
                                <a:cxnSpLocks/>
                                <a:stCxn id="84" idx="3"/>
                                <a:endCxn id="94" idx="1"/>
                              </wps:cNvCnPr>
                              <wps:spPr>
                                <a:xfrm>
                                  <a:off x="3052172" y="681399"/>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a:stCxn id="85" idx="3"/>
                                <a:endCxn id="95" idx="1"/>
                              </wps:cNvCnPr>
                              <wps:spPr>
                                <a:xfrm>
                                  <a:off x="3052172" y="11957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a:stCxn id="86" idx="3"/>
                                <a:endCxn id="96" idx="1"/>
                              </wps:cNvCnPr>
                              <wps:spPr>
                                <a:xfrm>
                                  <a:off x="3052172" y="16910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a:stCxn id="87" idx="3"/>
                                <a:endCxn id="97" idx="1"/>
                              </wps:cNvCnPr>
                              <wps:spPr>
                                <a:xfrm>
                                  <a:off x="3052172" y="2195874"/>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grpSp>
                          <wps:wsp>
                            <wps:cNvPr id="19" name="Text Box 2"/>
                            <wps:cNvSpPr txBox="1">
                              <a:spLocks noChangeArrowheads="1"/>
                            </wps:cNvSpPr>
                            <wps:spPr bwMode="auto">
                              <a:xfrm>
                                <a:off x="0" y="1816857"/>
                                <a:ext cx="3034441" cy="247029"/>
                              </a:xfrm>
                              <a:prstGeom prst="rect">
                                <a:avLst/>
                              </a:prstGeom>
                              <a:solidFill>
                                <a:srgbClr val="FFFFFF"/>
                              </a:solidFill>
                              <a:ln w="9525">
                                <a:noFill/>
                                <a:miter lim="800000"/>
                                <a:headEnd/>
                                <a:tailEnd/>
                              </a:ln>
                            </wps:spPr>
                            <wps:txbx>
                              <w:txbxContent>
                                <w:p w14:paraId="69BF8C6A" w14:textId="1F331ACB" w:rsidR="005C461E" w:rsidRDefault="005C461E" w:rsidP="005C461E">
                                  <w:r>
                                    <w:t>Figure 2:</w:t>
                                  </w:r>
                                  <w:r w:rsidR="00703D2F">
                                    <w:t xml:space="preserve"> Example of previous value encoding.</w:t>
                                  </w:r>
                                </w:p>
                              </w:txbxContent>
                            </wps:txbx>
                            <wps:bodyPr rot="0" vert="horz" wrap="square" lIns="91440" tIns="45720" rIns="91440" bIns="45720" anchor="t" anchorCtr="0">
                              <a:spAutoFit/>
                            </wps:bodyPr>
                          </wps:wsp>
                        </wpg:grpSp>
                        <wps:wsp>
                          <wps:cNvPr id="53" name="Straight Arrow Connector 78">
                            <a:extLst/>
                          </wps:cNvPr>
                          <wps:cNvCnPr>
                            <a:cxnSpLocks/>
                            <a:endCxn id="84" idx="0"/>
                          </wps:cNvCnPr>
                          <wps:spPr>
                            <a:xfrm>
                              <a:off x="1504953" y="148442"/>
                              <a:ext cx="0" cy="20389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Straight Arrow Connector 78">
                          <a:extLst/>
                        </wps:cNvPr>
                        <wps:cNvCnPr>
                          <a:cxnSpLocks/>
                        </wps:cNvCnPr>
                        <wps:spPr>
                          <a:xfrm>
                            <a:off x="349332" y="522515"/>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78">
                          <a:extLst/>
                        </wps:cNvPr>
                        <wps:cNvCnPr>
                          <a:cxnSpLocks/>
                        </wps:cNvCnPr>
                        <wps:spPr>
                          <a:xfrm>
                            <a:off x="355270" y="872837"/>
                            <a:ext cx="0" cy="203835"/>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78">
                          <a:extLst/>
                        </wps:cNvPr>
                        <wps:cNvCnPr>
                          <a:cxnSpLocks/>
                        </wps:cNvCnPr>
                        <wps:spPr>
                          <a:xfrm>
                            <a:off x="361207" y="1235034"/>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E213E2" id="Group 68" o:spid="_x0000_s1054" style="position:absolute;left:0;text-align:left;margin-left:0;margin-top:91.05pt;width:238.85pt;height:162.5pt;z-index:-251561984;mso-position-horizontal:left;mso-position-horizontal-relative:margin" coordsize="30333,2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">
                <v:group id="Group 58" o:spid="_x0000_s1055" style="position:absolute;width:30333;height:20637" coordsize="30333,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20" o:spid="_x0000_s1056" style="position:absolute;width:30333;height:20637" coordsize="30344,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 o:spid="_x0000_s1057" style="position:absolute;left:534;width:28765;height:16668" coordsize="44101,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72" o:spid="_x0000_s1058"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9"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60"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61"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62"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63" type="#_x0000_t32" style="position:absolute;left:9335;top:1843;width:2543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" strokecolor="#5b9bd5 [3204]" strokeweight="3pt">
                        <v:stroke endarrow="block" joinstyle="miter"/>
                        <o:lock v:ext="edit" shapetype="f"/>
                      </v:shape>
                      <v:shape id="Straight Arrow Connector 78" o:spid="_x0000_s1064" type="#_x0000_t32" style="position:absolute;left:9335;top:6796;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" strokecolor="#5b9bd5 [3204]" strokeweight="3pt">
                        <v:stroke endarrow="block" joinstyle="miter"/>
                        <o:lock v:ext="edit" shapetype="f"/>
                      </v:shape>
                      <v:shape id="Straight Arrow Connector 79" o:spid="_x0000_s1065" type="#_x0000_t32" style="position:absolute;left:9335;top:11940;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" strokecolor="#5b9bd5 [3204]" strokeweight="3pt">
                        <v:stroke endarrow="block" joinstyle="miter"/>
                        <o:lock v:ext="edit" shapetype="f"/>
                      </v:shape>
                      <v:shape id="Straight Arrow Connector 80" o:spid="_x0000_s1066" type="#_x0000_t32" style="position:absolute;left:9335;top:16893;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" strokecolor="#5b9bd5 [3204]" strokeweight="3pt">
                        <v:stroke endarrow="block" joinstyle="miter"/>
                        <o:lock v:ext="edit" shapetype="f"/>
                      </v:shape>
                      <v:shape id="Straight Arrow Connector 81" o:spid="_x0000_s1067" type="#_x0000_t32" style="position:absolute;left:9335;top:21958;width:4666;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3" o:spid="_x0000_s106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7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7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8" o:spid="_x0000_s1072" type="#_x0000_t32" style="position:absolute;left:30521;top:6813;width:4245;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3" type="#_x0000_t32" style="position:absolute;left:30521;top:11957;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4" type="#_x0000_t32" style="position:absolute;left:30521;top:16910;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5" type="#_x0000_t32" style="position:absolute;left:30521;top:21958;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6"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7"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8"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9"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80"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v:group>
                    <v:shape id="Text Box 2" o:spid="_x0000_s1081" type="#_x0000_t202" style="position:absolute;top:18168;width:3034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69BF8C6A" w14:textId="1F331ACB" w:rsidR="005C461E" w:rsidRDefault="005C461E" w:rsidP="005C461E">
                            <w:r>
                              <w:t>Figure 2:</w:t>
                            </w:r>
                            <w:r w:rsidR="00703D2F">
                              <w:t xml:space="preserve"> Example of previous value encoding.</w:t>
                            </w:r>
                          </w:p>
                        </w:txbxContent>
                      </v:textbox>
                    </v:shape>
                  </v:group>
                  <v:shape id="Straight Arrow Connector 78" o:spid="_x0000_s1082" type="#_x0000_t32" style="position:absolute;left:15049;top:1484;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" strokecolor="#5b9bd5 [3204]" strokeweight="3pt">
                    <v:stroke endarrow="block" joinstyle="miter"/>
                    <o:lock v:ext="edit" shapetype="f"/>
                  </v:shape>
                </v:group>
                <v:shape id="Straight Arrow Connector 78" o:spid="_x0000_s1083" type="#_x0000_t32" style="position:absolute;left:3493;top:5225;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" strokecolor="#5b9bd5 [3204]">
                  <v:stroke endarrow="block" joinstyle="miter"/>
                  <o:lock v:ext="edit" shapetype="f"/>
                </v:shape>
                <v:shape id="Straight Arrow Connector 78" o:spid="_x0000_s1084" type="#_x0000_t32" style="position:absolute;left:3552;top:8728;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" strokecolor="#5b9bd5 [3204]">
                  <v:stroke endarrow="block" joinstyle="miter"/>
                  <o:lock v:ext="edit" shapetype="f"/>
                </v:shape>
                <v:shape id="Straight Arrow Connector 78" o:spid="_x0000_s1085" type="#_x0000_t32" style="position:absolute;left:3612;top:12350;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" strokecolor="#5b9bd5 [3204]">
                  <v:stroke endarrow="block" joinstyle="miter"/>
                  <o:lock v:ext="edit" shapetype="f"/>
                </v:shape>
                <w10:wrap type="tight" anchorx="margin"/>
              </v:group>
            </w:pict>
          </mc:Fallback>
        </mc:AlternateContent>
      </w:r>
      <w:r w:rsidR="00F15D7E" w:rsidRPr="00A26F84">
        <w:rPr>
          <w:sz w:val="24"/>
          <w:szCs w:val="24"/>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28C6DFEF" w14:textId="7EDC525A" w:rsidR="00E303B7" w:rsidRPr="00A26F84" w:rsidRDefault="0031459F" w:rsidP="007E7BB3">
      <w:pPr>
        <w:ind w:firstLine="202"/>
        <w:jc w:val="both"/>
        <w:rPr>
          <w:sz w:val="24"/>
          <w:szCs w:val="24"/>
        </w:rPr>
      </w:pPr>
      <w:r w:rsidRPr="00A26F84">
        <w:rPr>
          <w:sz w:val="24"/>
          <w:szCs w:val="24"/>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r w:rsidR="007E7BB3">
        <w:rPr>
          <w:sz w:val="24"/>
          <w:szCs w:val="24"/>
        </w:rPr>
        <w:t>.</w:t>
      </w:r>
    </w:p>
    <w:p w14:paraId="71DA717B" w14:textId="25F652EF" w:rsidR="007A23D6" w:rsidRPr="00A26F84" w:rsidRDefault="0031459F" w:rsidP="00785A14">
      <w:pPr>
        <w:ind w:firstLine="202"/>
        <w:jc w:val="both"/>
        <w:rPr>
          <w:sz w:val="24"/>
          <w:szCs w:val="24"/>
        </w:rPr>
      </w:pPr>
      <w:r w:rsidRPr="00A26F84">
        <w:rPr>
          <w:sz w:val="24"/>
          <w:szCs w:val="24"/>
        </w:rPr>
        <w:t>Whilst previous value encoding could possibly reduce the size further from initial value encoding, it still relies on t</w:t>
      </w:r>
      <w:r w:rsidR="007A23D6" w:rsidRPr="00A26F84">
        <w:rPr>
          <w:sz w:val="24"/>
          <w:szCs w:val="24"/>
        </w:rPr>
        <w:t>he same overhead that initial value encoding was bound by. Due to this overhead, smaller packet sizes might still end up using a larger amount of transmission bandwidth over time.</w:t>
      </w:r>
    </w:p>
    <w:p w14:paraId="1CBAC08E" w14:textId="7A29A57E" w:rsidR="00280042" w:rsidRPr="00A26F84" w:rsidRDefault="00280042" w:rsidP="00785A14">
      <w:pPr>
        <w:ind w:firstLine="202"/>
        <w:jc w:val="both"/>
        <w:rPr>
          <w:sz w:val="24"/>
          <w:szCs w:val="24"/>
        </w:rPr>
      </w:pPr>
      <w:r w:rsidRPr="00A26F84">
        <w:rPr>
          <w:sz w:val="24"/>
          <w:szCs w:val="24"/>
        </w:rPr>
        <w:t>Even with the requirement of the overhead, previous value encoding still holds the advantage of being able to be combined with other encoding techniques just like initial value encoding.</w:t>
      </w:r>
    </w:p>
    <w:p w14:paraId="17033AA1" w14:textId="7627E14A" w:rsidR="007A23D6" w:rsidRPr="00A26F84" w:rsidRDefault="007A23D6" w:rsidP="007A23D6">
      <w:pPr>
        <w:pStyle w:val="Heading2"/>
        <w:rPr>
          <w:sz w:val="24"/>
          <w:szCs w:val="24"/>
        </w:rPr>
      </w:pPr>
      <w:r w:rsidRPr="00A26F84">
        <w:rPr>
          <w:sz w:val="24"/>
          <w:szCs w:val="24"/>
        </w:rPr>
        <w:t>Huffman Encoding</w:t>
      </w:r>
    </w:p>
    <w:p w14:paraId="44085622" w14:textId="68D69252" w:rsidR="00280042" w:rsidRPr="00A26F84" w:rsidRDefault="00280042" w:rsidP="00785A14">
      <w:pPr>
        <w:ind w:firstLine="202"/>
        <w:jc w:val="both"/>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work on the manipulation of the integer data but</w:t>
      </w:r>
      <w:r w:rsidR="00EC7894" w:rsidRPr="00A26F84">
        <w:rPr>
          <w:sz w:val="24"/>
          <w:szCs w:val="24"/>
        </w:rPr>
        <w:t xml:space="preserve"> Huffman encoding delves into the full encoding process and creates a binary packet.</w:t>
      </w:r>
    </w:p>
    <w:p w14:paraId="0340A055" w14:textId="59897664" w:rsidR="0027092D" w:rsidRDefault="00EC7894" w:rsidP="00785A14">
      <w:pPr>
        <w:ind w:firstLine="202"/>
        <w:jc w:val="both"/>
        <w:rPr>
          <w:sz w:val="24"/>
          <w:szCs w:val="24"/>
        </w:rPr>
      </w:pPr>
      <w:r w:rsidRPr="00A26F84">
        <w:rPr>
          <w:sz w:val="24"/>
          <w:szCs w:val="24"/>
        </w:rPr>
        <w:t>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332D5753" w14:textId="6DA237B9" w:rsidR="002D5154" w:rsidRPr="00A26F84" w:rsidRDefault="0027092D"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27872" behindDoc="1" locked="0" layoutInCell="1" allowOverlap="1" wp14:anchorId="209A2CF5" wp14:editId="536BD520">
                <wp:simplePos x="0" y="0"/>
                <wp:positionH relativeFrom="column">
                  <wp:posOffset>-64135</wp:posOffset>
                </wp:positionH>
                <wp:positionV relativeFrom="paragraph">
                  <wp:posOffset>1238250</wp:posOffset>
                </wp:positionV>
                <wp:extent cx="3128645" cy="1513840"/>
                <wp:effectExtent l="0" t="0" r="0" b="0"/>
                <wp:wrapTight wrapText="bothSides">
                  <wp:wrapPolygon edited="0">
                    <wp:start x="0" y="0"/>
                    <wp:lineTo x="0" y="21201"/>
                    <wp:lineTo x="21438" y="21201"/>
                    <wp:lineTo x="21438"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3128645" cy="1513840"/>
                          <a:chOff x="0" y="0"/>
                          <a:chExt cx="3129175" cy="1414145"/>
                        </a:xfrm>
                      </wpg:grpSpPr>
                      <wps:wsp>
                        <wps:cNvPr id="21" name="Text Box 2"/>
                        <wps:cNvSpPr txBox="1">
                          <a:spLocks noChangeArrowheads="1"/>
                        </wps:cNvSpPr>
                        <wps:spPr bwMode="auto">
                          <a:xfrm>
                            <a:off x="17812" y="1021081"/>
                            <a:ext cx="3111363" cy="393064"/>
                          </a:xfrm>
                          <a:prstGeom prst="rect">
                            <a:avLst/>
                          </a:prstGeom>
                          <a:solidFill>
                            <a:srgbClr val="FFFFFF"/>
                          </a:solidFill>
                          <a:ln w="9525">
                            <a:noFill/>
                            <a:miter lim="800000"/>
                            <a:headEnd/>
                            <a:tailEnd/>
                          </a:ln>
                        </wps:spPr>
                        <wps:txbx>
                          <w:txbxContent>
                            <w:p w14:paraId="6913E39B" w14:textId="7F8C0849" w:rsidR="00692207" w:rsidRDefault="00692207" w:rsidP="00692207">
                              <w:r>
                                <w:t>Figure 3:</w:t>
                              </w:r>
                              <w:r w:rsidR="00F10A6A">
                                <w:t xml:space="preserve"> Huffman tree diagram based on the frequencies in the sentence ‘he ties the tether’. Diagram from []</w:t>
                              </w:r>
                            </w:p>
                          </w:txbxContent>
                        </wps:txbx>
                        <wps:bodyPr rot="0" vert="horz" wrap="square" lIns="91440" tIns="45720" rIns="91440" bIns="45720" anchor="t" anchorCtr="0">
                          <a:noAutofit/>
                        </wps:bodyPr>
                      </wps:wsp>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8"/>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9A2CF5" id="Group 47" o:spid="_x0000_s1086" style="position:absolute;left:0;text-align:left;margin-left:-5.05pt;margin-top:97.5pt;width:246.35pt;height:119.2pt;z-index:-251588608;mso-width-relative:margin;mso-height-relative:margin" coordsize="31291,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">
                <v:shape id="Text Box 2" o:spid="_x0000_s1087" type="#_x0000_t202" style="position:absolute;left:178;top:10210;width:31113;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13E39B" w14:textId="7F8C0849" w:rsidR="00692207" w:rsidRDefault="00692207" w:rsidP="00692207">
                        <w:r>
                          <w:t>Figure 3:</w:t>
                        </w:r>
                        <w:r w:rsidR="00F10A6A">
                          <w:t xml:space="preserve"> Huffman tree diagram based on the frequencies in the sentence ‘he ties the tether’. Diagram from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88" type="#_x0000_t75" style="position:absolute;width:30918;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">
                  <v:imagedata r:id="rId9" o:title="" croptop="23107f" cropbottom="27382f" cropleft="19255f" cropright="21527f"/>
                </v:shape>
                <w10:wrap type="tight"/>
              </v:group>
            </w:pict>
          </mc:Fallback>
        </mc:AlternateContent>
      </w:r>
      <w:r w:rsidR="002D5154" w:rsidRPr="00A26F84">
        <w:rPr>
          <w:sz w:val="24"/>
          <w:szCs w:val="24"/>
        </w:rPr>
        <w:t>Creating a tree for encoding each integer for the data is far more complex than the initial and previous value encodings that were discussed before. This will c</w:t>
      </w:r>
      <w:r w:rsidR="00FB6267" w:rsidRPr="00A26F84">
        <w:rPr>
          <w:sz w:val="24"/>
          <w:szCs w:val="24"/>
        </w:rPr>
        <w:t>reate a much larger load for the processor and will result in more time being required to form the full binary packet which needs to be transmitted.</w:t>
      </w:r>
    </w:p>
    <w:p w14:paraId="2A14E80C" w14:textId="68D3273D" w:rsidR="00FB6267" w:rsidRPr="00A26F84" w:rsidRDefault="00FB6267" w:rsidP="00785A14">
      <w:pPr>
        <w:ind w:firstLine="202"/>
        <w:jc w:val="both"/>
        <w:rPr>
          <w:sz w:val="24"/>
          <w:szCs w:val="24"/>
        </w:rPr>
      </w:pPr>
      <w:r w:rsidRPr="00A26F84">
        <w:rPr>
          <w:sz w:val="24"/>
          <w:szCs w:val="24"/>
        </w:rPr>
        <w:t>In addition to the increased computational power that is required</w:t>
      </w:r>
      <w:r w:rsidR="000D3537" w:rsidRPr="00A26F84">
        <w:rPr>
          <w:sz w:val="24"/>
          <w:szCs w:val="24"/>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A26F84" w:rsidRDefault="000D3537" w:rsidP="00785A14">
      <w:pPr>
        <w:ind w:firstLine="202"/>
        <w:jc w:val="both"/>
        <w:rPr>
          <w:sz w:val="24"/>
          <w:szCs w:val="24"/>
        </w:rPr>
      </w:pPr>
      <w:r w:rsidRPr="00A26F84">
        <w:rPr>
          <w:sz w:val="24"/>
          <w:szCs w:val="24"/>
        </w:rPr>
        <w:t xml:space="preserve">Huffman encoding is used for string encodings whereas our data is based on integers so instead of being able to fully encode a number in one go, each digit </w:t>
      </w:r>
      <w:r w:rsidR="00BA37BD" w:rsidRPr="00A26F84">
        <w:rPr>
          <w:sz w:val="24"/>
          <w:szCs w:val="24"/>
        </w:rPr>
        <w:t>will need to be separately encoded (</w:t>
      </w:r>
      <w:proofErr w:type="spellStart"/>
      <w:r w:rsidR="00BA37BD" w:rsidRPr="00A26F84">
        <w:rPr>
          <w:sz w:val="24"/>
          <w:szCs w:val="24"/>
        </w:rPr>
        <w:t>eg.</w:t>
      </w:r>
      <w:proofErr w:type="spellEnd"/>
      <w:r w:rsidR="00BA37BD" w:rsidRPr="00A26F84">
        <w:rPr>
          <w:sz w:val="24"/>
          <w:szCs w:val="24"/>
        </w:rPr>
        <w:t xml:space="preserve"> 3 </w:t>
      </w:r>
      <w:r w:rsidR="00BA37BD" w:rsidRPr="00A26F84">
        <w:rPr>
          <w:sz w:val="24"/>
          <w:szCs w:val="24"/>
        </w:rPr>
        <w:lastRenderedPageBreak/>
        <w:t>separate encodings will be required for the number 184).</w:t>
      </w:r>
      <w:r w:rsidR="00CC7134" w:rsidRPr="00A26F84">
        <w:rPr>
          <w:sz w:val="24"/>
          <w:szCs w:val="24"/>
        </w:rPr>
        <w:t xml:space="preserve"> Furthermore, </w:t>
      </w:r>
      <w:r w:rsidR="00465A31" w:rsidRPr="00A26F84">
        <w:rPr>
          <w:sz w:val="24"/>
          <w:szCs w:val="24"/>
        </w:rPr>
        <w:t xml:space="preserve">it will not be </w:t>
      </w:r>
      <w:proofErr w:type="gramStart"/>
      <w:r w:rsidR="00465A31" w:rsidRPr="00A26F84">
        <w:rPr>
          <w:sz w:val="24"/>
          <w:szCs w:val="24"/>
        </w:rPr>
        <w:t>sufficient</w:t>
      </w:r>
      <w:proofErr w:type="gramEnd"/>
      <w:r w:rsidR="00465A31" w:rsidRPr="00A26F84">
        <w:rPr>
          <w:sz w:val="24"/>
          <w:szCs w:val="24"/>
        </w:rPr>
        <w:t xml:space="preserve"> to encode all the values directly using Huffman as a separator symbol is required to differentiate which number belong to which reading. This will increase the final packet </w:t>
      </w:r>
      <w:proofErr w:type="gramStart"/>
      <w:r w:rsidR="00465A31" w:rsidRPr="00A26F84">
        <w:rPr>
          <w:sz w:val="24"/>
          <w:szCs w:val="24"/>
        </w:rPr>
        <w:t>size</w:t>
      </w:r>
      <w:proofErr w:type="gramEnd"/>
      <w:r w:rsidR="00465A31" w:rsidRPr="00A26F84">
        <w:rPr>
          <w:sz w:val="24"/>
          <w:szCs w:val="24"/>
        </w:rPr>
        <w:t xml:space="preserve"> but it is required to ensure the data is separable.</w:t>
      </w:r>
    </w:p>
    <w:p w14:paraId="1E0331E6" w14:textId="5F206330" w:rsidR="00BA37BD" w:rsidRPr="00A26F84" w:rsidRDefault="00BA37BD" w:rsidP="00785A14">
      <w:pPr>
        <w:ind w:firstLine="202"/>
        <w:jc w:val="both"/>
        <w:rPr>
          <w:sz w:val="24"/>
          <w:szCs w:val="24"/>
        </w:rPr>
      </w:pPr>
      <w:r w:rsidRPr="00A26F84">
        <w:rPr>
          <w:sz w:val="24"/>
          <w:szCs w:val="24"/>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p>
    <w:p w14:paraId="0CD3B9AC" w14:textId="6F3AA954" w:rsidR="007A23D6" w:rsidRPr="00A26F84" w:rsidRDefault="007A23D6" w:rsidP="007A23D6">
      <w:pPr>
        <w:pStyle w:val="Heading2"/>
        <w:rPr>
          <w:sz w:val="24"/>
          <w:szCs w:val="24"/>
        </w:rPr>
      </w:pPr>
      <w:proofErr w:type="spellStart"/>
      <w:r w:rsidRPr="00A26F84">
        <w:rPr>
          <w:sz w:val="24"/>
          <w:szCs w:val="24"/>
        </w:rPr>
        <w:t>Golomb</w:t>
      </w:r>
      <w:proofErr w:type="spellEnd"/>
      <w:r w:rsidRPr="00A26F84">
        <w:rPr>
          <w:sz w:val="24"/>
          <w:szCs w:val="24"/>
        </w:rPr>
        <w:t xml:space="preserve"> Encoding</w:t>
      </w:r>
    </w:p>
    <w:p w14:paraId="0F1AB67E" w14:textId="47CE4EE7" w:rsidR="001D7FB0" w:rsidRPr="00A26F84" w:rsidRDefault="007E7BB3"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42208" behindDoc="0" locked="0" layoutInCell="1" allowOverlap="1" wp14:anchorId="0FB32A37" wp14:editId="7A7D1446">
                <wp:simplePos x="0" y="0"/>
                <wp:positionH relativeFrom="column">
                  <wp:posOffset>3265170</wp:posOffset>
                </wp:positionH>
                <wp:positionV relativeFrom="paragraph">
                  <wp:posOffset>572993</wp:posOffset>
                </wp:positionV>
                <wp:extent cx="3114040" cy="5741670"/>
                <wp:effectExtent l="0" t="0" r="10160" b="0"/>
                <wp:wrapTopAndBottom/>
                <wp:docPr id="49" name="Group 49"/>
                <wp:cNvGraphicFramePr/>
                <a:graphic xmlns:a="http://schemas.openxmlformats.org/drawingml/2006/main">
                  <a:graphicData uri="http://schemas.microsoft.com/office/word/2010/wordprocessingGroup">
                    <wpg:wgp>
                      <wpg:cNvGrpSpPr/>
                      <wpg:grpSpPr>
                        <a:xfrm>
                          <a:off x="0" y="0"/>
                          <a:ext cx="3114040" cy="5741670"/>
                          <a:chOff x="0" y="0"/>
                          <a:chExt cx="3049270" cy="5611903"/>
                        </a:xfrm>
                      </wpg:grpSpPr>
                      <wpg:grpSp>
                        <wpg:cNvPr id="16" name="Group 16"/>
                        <wpg:cNvGrpSpPr/>
                        <wpg:grpSpPr>
                          <a:xfrm>
                            <a:off x="0" y="0"/>
                            <a:ext cx="3049270" cy="5085621"/>
                            <a:chOff x="0" y="0"/>
                            <a:chExt cx="3049270" cy="5085621"/>
                          </a:xfrm>
                        </wpg:grpSpPr>
                        <wpg:grpSp>
                          <wpg:cNvPr id="98" name="Group 129"/>
                          <wpg:cNvGrpSpPr/>
                          <wpg:grpSpPr>
                            <a:xfrm>
                              <a:off x="0" y="0"/>
                              <a:ext cx="3049270" cy="2560955"/>
                              <a:chOff x="-14890" y="0"/>
                              <a:chExt cx="3049769" cy="2561491"/>
                            </a:xfrm>
                          </wpg:grpSpPr>
                          <wps:wsp>
                            <wps:cNvPr id="99" name="Rectangle 99"/>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wps:txbx>
                            <wps:bodyPr rtlCol="0" anchor="ctr"/>
                          </wps:wsp>
                          <wps:wsp>
                            <wps:cNvPr id="102" name="Rectangle 102"/>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wps:cNvCnPr>
                              <a:cxnSpLocks/>
                            </wps:cNvCnPr>
                            <wps:spPr>
                              <a:xfrm flipH="1">
                                <a:off x="1611878" y="2356700"/>
                                <a:ext cx="664387" cy="574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cxnSpLocks/>
                            </wps:cNvCnPr>
                            <wps:spPr>
                              <a:xfrm>
                                <a:off x="489208" y="1241520"/>
                                <a:ext cx="135565" cy="10397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grpSp>
                          <wpg:cNvPr id="120" name="Group 269"/>
                          <wpg:cNvGrpSpPr/>
                          <wpg:grpSpPr>
                            <a:xfrm>
                              <a:off x="207818" y="2811243"/>
                              <a:ext cx="2379485" cy="2274378"/>
                              <a:chOff x="0" y="-9146"/>
                              <a:chExt cx="2379485" cy="2274378"/>
                            </a:xfrm>
                          </wpg:grpSpPr>
                          <wps:wsp>
                            <wps:cNvPr id="121" name="Rectangle 121"/>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wps:cNvSpPr/>
                            <wps:spPr>
                              <a:xfrm>
                                <a:off x="547" y="429550"/>
                                <a:ext cx="566088" cy="2796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wps:cNvSpPr/>
                            <wps:spPr>
                              <a:xfrm>
                                <a:off x="885360" y="35463"/>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wps:cNvSpPr/>
                            <wps:spPr>
                              <a:xfrm>
                                <a:off x="812568" y="660129"/>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wps:cNvSpPr/>
                            <wps:spPr>
                              <a:xfrm>
                                <a:off x="68420" y="956423"/>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wps:cNvSpPr/>
                            <wps:spPr>
                              <a:xfrm>
                                <a:off x="1805163" y="-9146"/>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wps:cNvSpPr/>
                            <wps:spPr>
                              <a:xfrm>
                                <a:off x="856307" y="1124706"/>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cxnSpLocks/>
                              <a:stCxn id="121" idx="3"/>
                              <a:endCxn id="123" idx="1"/>
                            </wps:cNvCnPr>
                            <wps:spPr>
                              <a:xfrm>
                                <a:off x="566088" y="150646"/>
                                <a:ext cx="319272" cy="341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cxnSpLocks/>
                              <a:endCxn id="125" idx="0"/>
                            </wps:cNvCnPr>
                            <wps:spPr>
                              <a:xfrm>
                                <a:off x="283591" y="709214"/>
                                <a:ext cx="6350" cy="2472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a:cxnSpLocks/>
                              <a:stCxn id="123" idx="2"/>
                              <a:endCxn id="124" idx="0"/>
                            </wps:cNvCnPr>
                            <wps:spPr>
                              <a:xfrm flipH="1">
                                <a:off x="1133668" y="272654"/>
                                <a:ext cx="9966" cy="387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a:cxnSpLocks/>
                              <a:stCxn id="124" idx="3"/>
                              <a:endCxn id="128" idx="1"/>
                            </wps:cNvCnPr>
                            <wps:spPr>
                              <a:xfrm>
                                <a:off x="1454766" y="778725"/>
                                <a:ext cx="211439" cy="12676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cxnSpLocks/>
                              <a:stCxn id="124" idx="2"/>
                            </wps:cNvCnPr>
                            <wps:spPr>
                              <a:xfrm flipH="1">
                                <a:off x="1126274" y="897320"/>
                                <a:ext cx="7394" cy="2447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cxnSpLocks/>
                              <a:stCxn id="127" idx="2"/>
                              <a:endCxn id="129" idx="0"/>
                            </wps:cNvCnPr>
                            <wps:spPr>
                              <a:xfrm>
                                <a:off x="1126274" y="1406225"/>
                                <a:ext cx="25529" cy="18537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wps:cNvCnPr>
                              <a:cxnSpLocks/>
                            </wps:cNvCnPr>
                            <wps:spPr>
                              <a:xfrm flipH="1">
                                <a:off x="1233217" y="1706314"/>
                                <a:ext cx="1146268" cy="44032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cxnSpLocks/>
                              <a:stCxn id="125" idx="2"/>
                            </wps:cNvCnPr>
                            <wps:spPr>
                              <a:xfrm flipH="1">
                                <a:off x="263130" y="1193615"/>
                                <a:ext cx="26811" cy="8344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cxnSpLocks/>
                            </wps:cNvCnPr>
                            <wps:spPr>
                              <a:xfrm>
                                <a:off x="1947542" y="1046246"/>
                                <a:ext cx="414501" cy="660068"/>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1928235" y="1697685"/>
                                <a:ext cx="43380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wps:cNvSpPr/>
                            <wps:spPr>
                              <a:xfrm>
                                <a:off x="1681088" y="365619"/>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grpSp>
                      </wpg:grpSp>
                      <wps:wsp>
                        <wps:cNvPr id="48" name="Text Box 2"/>
                        <wps:cNvSpPr txBox="1">
                          <a:spLocks noChangeArrowheads="1"/>
                        </wps:cNvSpPr>
                        <wps:spPr bwMode="auto">
                          <a:xfrm>
                            <a:off x="5938" y="5112326"/>
                            <a:ext cx="3033395" cy="499577"/>
                          </a:xfrm>
                          <a:prstGeom prst="rect">
                            <a:avLst/>
                          </a:prstGeom>
                          <a:solidFill>
                            <a:srgbClr val="FFFFFF"/>
                          </a:solidFill>
                          <a:ln w="9525">
                            <a:noFill/>
                            <a:miter lim="800000"/>
                            <a:headEnd/>
                            <a:tailEnd/>
                          </a:ln>
                        </wps:spPr>
                        <wps:txbx>
                          <w:txbxContent>
                            <w:p w14:paraId="7CCDB530" w14:textId="2AC67F3B" w:rsidR="00692207" w:rsidRDefault="00692207" w:rsidP="00692207">
                              <w:r>
                                <w:t>Figure 4:</w:t>
                              </w:r>
                              <w:r w:rsidR="00703D2F">
                                <w:t xml:space="preserve"> Flowchart (with example below) of how to apply </w:t>
                              </w:r>
                              <w:proofErr w:type="spellStart"/>
                              <w:r w:rsidR="00703D2F">
                                <w:t>Golomb</w:t>
                              </w:r>
                              <w:proofErr w:type="spellEnd"/>
                              <w:r w:rsidR="00703D2F">
                                <w:t xml:space="preserve"> coding to encode a number N.</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FB32A37" id="Group 49" o:spid="_x0000_s1089" style="position:absolute;left:0;text-align:left;margin-left:257.1pt;margin-top:45.1pt;width:245.2pt;height:452.1pt;z-index:251742208" coordsize="30492,5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">
                <v:group id="Group 16" o:spid="_x0000_s1090" style="position:absolute;width:30492;height:50856" coordsize="30492,5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9" o:spid="_x0000_s1091" style="position:absolute;width:30492;height:25609" coordorigin="-148" coordsize="30497,2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92"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93"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94"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v:textbox>
                    </v:rect>
                    <v:rect id="Rectangle 102" o:spid="_x0000_s1095"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96"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97"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98"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99"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100"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101"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102"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103"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104"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105"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106"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107"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108"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109" type="#_x0000_t32" style="position:absolute;left:16118;top:23567;width:6644;height:5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110" type="#_x0000_t32" style="position:absolute;left:4892;top:12415;width:1355;height:10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" strokecolor="#5b9bd5 [3204]" strokeweight="3pt">
                      <v:stroke endarrow="block" joinstyle="miter"/>
                      <o:lock v:ext="edit" shapetype="f"/>
                    </v:shape>
                    <v:line id="Straight Connector 118" o:spid="_x0000_s1111"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112"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v:group id="Group 269" o:spid="_x0000_s1113" style="position:absolute;left:2078;top:28112;width:23795;height:22744" coordorigin=",-91" coordsize="23794,2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14"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15" style="position:absolute;left:5;top:4295;width:5661;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16" style="position:absolute;left:8853;top:354;width:5166;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17" style="position:absolute;left:8125;top:6601;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18" style="position:absolute;left:684;top:9564;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19" style="position:absolute;left:18051;top:-91;width:4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20" style="position:absolute;left:8563;top:11247;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21"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22"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23"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24" type="#_x0000_t32" style="position:absolute;left:5660;top:1506;width:3193;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25" type="#_x0000_t32" style="position:absolute;left:2835;top:7092;width:64;height:2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26" type="#_x0000_t32" style="position:absolute;left:11336;top:2726;width:100;height:3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" strokecolor="#5b9bd5 [3204]" strokeweight="3pt">
                      <v:stroke endarrow="block" joinstyle="miter"/>
                      <o:lock v:ext="edit" shapetype="f"/>
                    </v:shape>
                    <v:shape id="Straight Arrow Connector 134" o:spid="_x0000_s1127" type="#_x0000_t32" style="position:absolute;left:14547;top:7787;width:2115;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28" type="#_x0000_t32" style="position:absolute;left:11262;top:8973;width:7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29" type="#_x0000_t32" style="position:absolute;left:11262;top:14062;width:256;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30"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31" type="#_x0000_t32" style="position:absolute;left:12332;top:17063;width:11462;height:44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32" type="#_x0000_t32" style="position:absolute;left:2631;top:11936;width:268;height:8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33" style="position:absolute;visibility:visible;mso-wrap-style:square" from="19475,10462" to="23620,1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34" style="position:absolute;visibility:visible;mso-wrap-style:square" from="19282,16976" to="23620,1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35" style="position:absolute;left:16810;top:3656;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v:group>
                <v:shape id="Text Box 2" o:spid="_x0000_s1136" type="#_x0000_t202" style="position:absolute;left:59;top:51123;width:30334;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CCDB530" w14:textId="2AC67F3B" w:rsidR="00692207" w:rsidRDefault="00692207" w:rsidP="00692207">
                        <w:r>
                          <w:t>Figure 4:</w:t>
                        </w:r>
                        <w:r w:rsidR="00703D2F">
                          <w:t xml:space="preserve"> Flowchart (with example below) of how to apply </w:t>
                        </w:r>
                        <w:proofErr w:type="spellStart"/>
                        <w:r w:rsidR="00703D2F">
                          <w:t>Golomb</w:t>
                        </w:r>
                        <w:proofErr w:type="spellEnd"/>
                        <w:r w:rsidR="00703D2F">
                          <w:t xml:space="preserve"> coding to encode a number N.</w:t>
                        </w:r>
                      </w:p>
                    </w:txbxContent>
                  </v:textbox>
                </v:shape>
                <w10:wrap type="topAndBottom"/>
              </v:group>
            </w:pict>
          </mc:Fallback>
        </mc:AlternateContent>
      </w:r>
      <w:proofErr w:type="gramStart"/>
      <w:r w:rsidR="001B5559" w:rsidRPr="00A26F84">
        <w:rPr>
          <w:sz w:val="24"/>
          <w:szCs w:val="24"/>
        </w:rPr>
        <w:t>Through the use of</w:t>
      </w:r>
      <w:proofErr w:type="gramEnd"/>
      <w:r w:rsidR="001B5559" w:rsidRPr="00A26F84">
        <w:rPr>
          <w:sz w:val="24"/>
          <w:szCs w:val="24"/>
        </w:rPr>
        <w:t xml:space="preserve"> a divider, </w:t>
      </w:r>
      <w:proofErr w:type="spellStart"/>
      <w:r w:rsidR="001B5559" w:rsidRPr="00A26F84">
        <w:rPr>
          <w:sz w:val="24"/>
          <w:szCs w:val="24"/>
        </w:rPr>
        <w:t>Golomb</w:t>
      </w:r>
      <w:proofErr w:type="spellEnd"/>
      <w:r w:rsidR="001B5559" w:rsidRPr="00A26F84">
        <w:rPr>
          <w:sz w:val="24"/>
          <w:szCs w:val="24"/>
        </w:rPr>
        <w:t xml:space="preserve"> encoding uses manipulation of divisors and logarithms to create an encoding scheme that is specific to the chosen divider. A divider is a positive integer that is chosen by the user or algorithm that enables the encoding scheme to be built and the divider impacts the final size of the compressed packet.</w:t>
      </w:r>
    </w:p>
    <w:p w14:paraId="252FC915" w14:textId="08DEA8BC" w:rsidR="001B5559" w:rsidRPr="00A26F84" w:rsidRDefault="001B5559" w:rsidP="00785A14">
      <w:pPr>
        <w:ind w:firstLine="202"/>
        <w:jc w:val="both"/>
        <w:rPr>
          <w:sz w:val="24"/>
          <w:szCs w:val="24"/>
        </w:rPr>
      </w:pPr>
      <w:r w:rsidRPr="00A26F84">
        <w:rPr>
          <w:sz w:val="24"/>
          <w:szCs w:val="24"/>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A26F84">
        <w:rPr>
          <w:sz w:val="24"/>
          <w:szCs w:val="24"/>
        </w:rPr>
        <w:t xml:space="preserve"> For a list of integers with larger values such as the spinning axis of the magnetometer, a larger divider is ideal despite the overall larger representation of the smaller values. For the axis that is relatively stationary </w:t>
      </w:r>
      <w:proofErr w:type="gramStart"/>
      <w:r w:rsidR="004964F0" w:rsidRPr="00A26F84">
        <w:rPr>
          <w:sz w:val="24"/>
          <w:szCs w:val="24"/>
        </w:rPr>
        <w:t>with regard to</w:t>
      </w:r>
      <w:proofErr w:type="gramEnd"/>
      <w:r w:rsidR="004964F0" w:rsidRPr="00A26F84">
        <w:rPr>
          <w:sz w:val="24"/>
          <w:szCs w:val="24"/>
        </w:rPr>
        <w:t xml:space="preserve"> the magnetic field, a smaller divider is ideal as the numbers will rarely reach far above the value of the divider.</w:t>
      </w:r>
    </w:p>
    <w:p w14:paraId="0A154B4E" w14:textId="4E59277A" w:rsidR="004964F0" w:rsidRPr="00A26F84" w:rsidRDefault="004964F0" w:rsidP="00785A14">
      <w:pPr>
        <w:ind w:firstLine="202"/>
        <w:jc w:val="both"/>
        <w:rPr>
          <w:sz w:val="24"/>
          <w:szCs w:val="24"/>
        </w:rPr>
      </w:pPr>
      <w:r w:rsidRPr="00A26F84">
        <w:rPr>
          <w:sz w:val="24"/>
          <w:szCs w:val="24"/>
        </w:rPr>
        <w:t xml:space="preserve">Creating the encoding scheme is more complex than Huffman and it relies on the divider not the dataset as is the case with Huffman. A quotient </w:t>
      </w:r>
      <w:r w:rsidRPr="00A26F84">
        <w:rPr>
          <w:i/>
          <w:sz w:val="24"/>
          <w:szCs w:val="24"/>
        </w:rPr>
        <w:t>q</w:t>
      </w:r>
      <w:r w:rsidRPr="00A26F84">
        <w:rPr>
          <w:sz w:val="24"/>
          <w:szCs w:val="24"/>
        </w:rPr>
        <w:t xml:space="preserve"> is formed from the number to be encoded and the divider. The remainder </w:t>
      </w:r>
      <w:r w:rsidRPr="00A26F84">
        <w:rPr>
          <w:i/>
          <w:sz w:val="24"/>
          <w:szCs w:val="24"/>
        </w:rPr>
        <w:t>r</w:t>
      </w:r>
      <w:r w:rsidRPr="00A26F84">
        <w:rPr>
          <w:sz w:val="24"/>
          <w:szCs w:val="24"/>
        </w:rPr>
        <w:t xml:space="preserve"> from the quotient is also required after which the full binary representation relies on the size of the remainder.</w:t>
      </w:r>
    </w:p>
    <w:p w14:paraId="295DF367" w14:textId="6D7F61EB" w:rsidR="004964F0" w:rsidRPr="00A26F84" w:rsidRDefault="004964F0" w:rsidP="001B5559">
      <w:pPr>
        <w:ind w:firstLine="202"/>
        <w:rPr>
          <w:sz w:val="24"/>
          <w:szCs w:val="24"/>
        </w:rPr>
      </w:pPr>
    </w:p>
    <w:p w14:paraId="06D50C71" w14:textId="690DB21B" w:rsidR="004964F0" w:rsidRPr="00A26F84" w:rsidRDefault="004964F0" w:rsidP="004964F0">
      <w:pPr>
        <w:ind w:left="808" w:firstLine="202"/>
        <w:rPr>
          <w:sz w:val="24"/>
          <w:szCs w:val="24"/>
        </w:rPr>
      </w:pPr>
      <m:oMath>
        <m:r>
          <w:rPr>
            <w:rFonts w:ascii="Cambria Math" w:hAnsi="Cambria Math"/>
            <w:sz w:val="24"/>
            <w:szCs w:val="24"/>
          </w:rPr>
          <m:t xml:space="preserve">q= </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e>
        </m:d>
        <m:r>
          <w:rPr>
            <w:rFonts w:ascii="Cambria Math" w:hAnsi="Cambria Math"/>
            <w:sz w:val="24"/>
            <w:szCs w:val="24"/>
          </w:rPr>
          <m:t xml:space="preserve"> </m:t>
        </m:r>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(1)</w:t>
      </w:r>
    </w:p>
    <w:p w14:paraId="76836DAB" w14:textId="26186510" w:rsidR="004964F0" w:rsidRPr="00A26F84" w:rsidRDefault="004964F0" w:rsidP="004964F0">
      <w:pPr>
        <w:ind w:left="808" w:firstLine="202"/>
        <w:rPr>
          <w:sz w:val="24"/>
          <w:szCs w:val="24"/>
        </w:rPr>
      </w:pPr>
    </w:p>
    <w:p w14:paraId="495E5CAB" w14:textId="41C0DB5F" w:rsidR="004964F0" w:rsidRPr="00A26F84" w:rsidRDefault="004964F0" w:rsidP="004964F0">
      <w:pPr>
        <w:ind w:left="808" w:firstLine="202"/>
        <w:rPr>
          <w:sz w:val="24"/>
          <w:szCs w:val="24"/>
        </w:rPr>
      </w:pPr>
      <m:oMath>
        <m:r>
          <w:rPr>
            <w:rFonts w:ascii="Cambria Math" w:hAnsi="Cambria Math"/>
            <w:sz w:val="24"/>
            <w:szCs w:val="24"/>
          </w:rPr>
          <m:t>r=n-qm</m:t>
        </m:r>
      </m:oMath>
      <w:r w:rsidRPr="00A26F84">
        <w:rPr>
          <w:sz w:val="24"/>
          <w:szCs w:val="24"/>
        </w:rPr>
        <w:tab/>
      </w:r>
    </w:p>
    <w:p w14:paraId="17C4D8CD" w14:textId="77777777" w:rsidR="004964F0" w:rsidRPr="00A26F84" w:rsidRDefault="004964F0" w:rsidP="001B5559">
      <w:pPr>
        <w:ind w:firstLine="202"/>
        <w:rPr>
          <w:sz w:val="24"/>
          <w:szCs w:val="24"/>
        </w:rPr>
      </w:pPr>
    </w:p>
    <w:p w14:paraId="0724E81E" w14:textId="6671DBBE" w:rsidR="0060312D" w:rsidRPr="00A26F84" w:rsidRDefault="004964F0" w:rsidP="00785A14">
      <w:pPr>
        <w:ind w:firstLine="202"/>
        <w:jc w:val="both"/>
        <w:rPr>
          <w:sz w:val="24"/>
          <w:szCs w:val="24"/>
        </w:rPr>
      </w:pPr>
      <w:r w:rsidRPr="00A26F84">
        <w:rPr>
          <w:sz w:val="24"/>
          <w:szCs w:val="24"/>
        </w:rPr>
        <w:t xml:space="preserve">The quotient is converted to binary using unary encoding and the remainder is encoded using </w:t>
      </w:r>
      <w:proofErr w:type="gramStart"/>
      <w:r w:rsidRPr="00A26F84">
        <w:rPr>
          <w:sz w:val="24"/>
          <w:szCs w:val="24"/>
        </w:rPr>
        <w:t>a number of</w:t>
      </w:r>
      <w:proofErr w:type="gramEnd"/>
      <w:r w:rsidRPr="00A26F84">
        <w:rPr>
          <w:sz w:val="24"/>
          <w:szCs w:val="24"/>
        </w:rPr>
        <w:t xml:space="preserve"> bits which is specified based on the size of the remainder. </w:t>
      </w:r>
      <w:r w:rsidR="0060312D" w:rsidRPr="00A26F84">
        <w:rPr>
          <w:sz w:val="24"/>
          <w:szCs w:val="24"/>
        </w:rPr>
        <w:t xml:space="preserve">If the remainder is less than </w:t>
      </w:r>
      <w:r w:rsidR="0060312D" w:rsidRPr="00A26F84">
        <w:rPr>
          <w:i/>
          <w:sz w:val="24"/>
          <w:szCs w:val="24"/>
        </w:rPr>
        <w:t>2</w:t>
      </w:r>
      <w:r w:rsidR="0060312D" w:rsidRPr="00A26F84">
        <w:rPr>
          <w:i/>
          <w:sz w:val="24"/>
          <w:szCs w:val="24"/>
          <w:vertAlign w:val="superscript"/>
        </w:rPr>
        <w:t>b</w:t>
      </w:r>
      <w:r w:rsidR="0060312D" w:rsidRPr="00A26F84">
        <w:rPr>
          <w:i/>
          <w:sz w:val="24"/>
          <w:szCs w:val="24"/>
        </w:rPr>
        <w:t>-m</w:t>
      </w:r>
      <w:r w:rsidR="0060312D" w:rsidRPr="00A26F84">
        <w:rPr>
          <w:sz w:val="24"/>
          <w:szCs w:val="24"/>
        </w:rPr>
        <w:t xml:space="preserve">, </w:t>
      </w:r>
      <w:r w:rsidR="0060312D" w:rsidRPr="00A26F84">
        <w:rPr>
          <w:i/>
          <w:sz w:val="24"/>
          <w:szCs w:val="24"/>
        </w:rPr>
        <w:t>b-1</w:t>
      </w:r>
      <w:r w:rsidR="0060312D" w:rsidRPr="00A26F84">
        <w:rPr>
          <w:sz w:val="24"/>
          <w:szCs w:val="24"/>
        </w:rPr>
        <w:t xml:space="preserve"> bits are used to represent </w:t>
      </w:r>
      <w:r w:rsidR="0060312D" w:rsidRPr="00A26F84">
        <w:rPr>
          <w:i/>
          <w:sz w:val="24"/>
          <w:szCs w:val="24"/>
        </w:rPr>
        <w:t>r</w:t>
      </w:r>
      <w:r w:rsidR="0060312D" w:rsidRPr="00A26F84">
        <w:rPr>
          <w:sz w:val="24"/>
          <w:szCs w:val="24"/>
        </w:rPr>
        <w:t xml:space="preserve">, else </w:t>
      </w:r>
      <w:r w:rsidR="0060312D" w:rsidRPr="00A26F84">
        <w:rPr>
          <w:i/>
          <w:sz w:val="24"/>
          <w:szCs w:val="24"/>
        </w:rPr>
        <w:t>b</w:t>
      </w:r>
      <w:r w:rsidR="0060312D" w:rsidRPr="00A26F84">
        <w:rPr>
          <w:sz w:val="24"/>
          <w:szCs w:val="24"/>
        </w:rPr>
        <w:t xml:space="preserve"> bits are used to represent </w:t>
      </w:r>
      <w:r w:rsidR="0060312D" w:rsidRPr="00A26F84">
        <w:rPr>
          <w:i/>
          <w:sz w:val="24"/>
          <w:szCs w:val="24"/>
        </w:rPr>
        <w:t>r+2</w:t>
      </w:r>
      <w:r w:rsidR="0060312D" w:rsidRPr="00A26F84">
        <w:rPr>
          <w:i/>
          <w:sz w:val="24"/>
          <w:szCs w:val="24"/>
          <w:vertAlign w:val="superscript"/>
        </w:rPr>
        <w:t>b</w:t>
      </w:r>
      <w:r w:rsidR="0060312D" w:rsidRPr="00A26F84">
        <w:rPr>
          <w:i/>
          <w:sz w:val="24"/>
          <w:szCs w:val="24"/>
        </w:rPr>
        <w:t>-m</w:t>
      </w:r>
      <w:r w:rsidR="0060312D" w:rsidRPr="00A26F84">
        <w:rPr>
          <w:sz w:val="24"/>
          <w:szCs w:val="24"/>
        </w:rPr>
        <w:t>.</w:t>
      </w:r>
      <w:r w:rsidR="008E2A29" w:rsidRPr="00A26F84">
        <w:rPr>
          <w:sz w:val="24"/>
          <w:szCs w:val="24"/>
        </w:rPr>
        <w:t xml:space="preserve"> The full representation is a combination of the unary code followed by the binary representation of the remainder.</w:t>
      </w:r>
      <w:r w:rsidR="0060312D" w:rsidRPr="00A26F84">
        <w:rPr>
          <w:sz w:val="24"/>
          <w:szCs w:val="24"/>
        </w:rPr>
        <w:t xml:space="preserve"> The</w:t>
      </w:r>
      <w:r w:rsidR="008E2A29" w:rsidRPr="00A26F84">
        <w:rPr>
          <w:sz w:val="24"/>
          <w:szCs w:val="24"/>
        </w:rPr>
        <w:t xml:space="preserve"> </w:t>
      </w:r>
      <w:r w:rsidR="0060312D" w:rsidRPr="00A26F84">
        <w:rPr>
          <w:sz w:val="24"/>
          <w:szCs w:val="24"/>
        </w:rPr>
        <w:t>full process is shown in</w:t>
      </w:r>
      <w:r w:rsidR="00785A14" w:rsidRPr="00A26F84">
        <w:rPr>
          <w:sz w:val="24"/>
          <w:szCs w:val="24"/>
        </w:rPr>
        <w:t xml:space="preserve"> Figure 4</w:t>
      </w:r>
      <w:r w:rsidR="0060312D" w:rsidRPr="00A26F84">
        <w:rPr>
          <w:sz w:val="24"/>
          <w:szCs w:val="24"/>
        </w:rPr>
        <w:t>.</w:t>
      </w:r>
    </w:p>
    <w:p w14:paraId="70D7A8BE" w14:textId="1C717A1C" w:rsidR="0060312D" w:rsidRPr="00A26F84" w:rsidRDefault="0060312D" w:rsidP="001B5559">
      <w:pPr>
        <w:ind w:firstLine="202"/>
        <w:rPr>
          <w:sz w:val="24"/>
          <w:szCs w:val="24"/>
        </w:rPr>
      </w:pPr>
    </w:p>
    <w:p w14:paraId="48664C07" w14:textId="13CDA12E" w:rsidR="0060312D" w:rsidRPr="00A26F84" w:rsidRDefault="0060312D" w:rsidP="001B5559">
      <w:pPr>
        <w:ind w:firstLine="202"/>
        <w:rPr>
          <w:sz w:val="24"/>
          <w:szCs w:val="24"/>
        </w:rPr>
      </w:pPr>
      <w:r w:rsidRPr="00A26F84">
        <w:rPr>
          <w:sz w:val="24"/>
          <w:szCs w:val="24"/>
        </w:rPr>
        <w:tab/>
      </w:r>
      <w:r w:rsidRPr="00A26F84">
        <w:rPr>
          <w:sz w:val="24"/>
          <w:szCs w:val="24"/>
        </w:rPr>
        <w:tab/>
      </w:r>
      <w:r w:rsidRPr="00A26F84">
        <w:rPr>
          <w:sz w:val="24"/>
          <w:szCs w:val="24"/>
        </w:rPr>
        <w:tab/>
      </w:r>
      <w:r w:rsidRPr="00A26F84">
        <w:rPr>
          <w:sz w:val="24"/>
          <w:szCs w:val="24"/>
        </w:rPr>
        <w:tab/>
      </w:r>
      <m:oMath>
        <m:r>
          <w:rPr>
            <w:rFonts w:ascii="Cambria Math" w:hAnsi="Cambria Math"/>
            <w:sz w:val="24"/>
            <w:szCs w:val="24"/>
          </w:rPr>
          <m:t xml:space="preserve">b= </m:t>
        </m:r>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m:t>
                </m:r>
              </m:e>
            </m:func>
          </m:e>
        </m:d>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(2)</w:t>
      </w:r>
    </w:p>
    <w:p w14:paraId="12D64E79" w14:textId="6E8E0DBB" w:rsidR="0060312D" w:rsidRPr="00A26F84" w:rsidRDefault="0060312D" w:rsidP="001B5559">
      <w:pPr>
        <w:ind w:firstLine="202"/>
        <w:rPr>
          <w:sz w:val="24"/>
          <w:szCs w:val="24"/>
        </w:rPr>
      </w:pPr>
    </w:p>
    <w:p w14:paraId="255C9798" w14:textId="50B5CBCF" w:rsidR="00E303B7" w:rsidRPr="00A26F84" w:rsidRDefault="0060312D" w:rsidP="007E7BB3">
      <w:pPr>
        <w:ind w:firstLine="202"/>
        <w:jc w:val="both"/>
        <w:rPr>
          <w:sz w:val="24"/>
          <w:szCs w:val="24"/>
        </w:rPr>
      </w:pPr>
      <w:r w:rsidRPr="00A26F84">
        <w:rPr>
          <w:sz w:val="24"/>
          <w:szCs w:val="24"/>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A26F84">
        <w:rPr>
          <w:i/>
          <w:sz w:val="24"/>
          <w:szCs w:val="24"/>
        </w:rPr>
        <w:t>b</w:t>
      </w:r>
      <w:r w:rsidRPr="00A26F84">
        <w:rPr>
          <w:sz w:val="24"/>
          <w:szCs w:val="24"/>
        </w:rPr>
        <w:t xml:space="preserve">, </w:t>
      </w:r>
      <w:r w:rsidRPr="00A26F84">
        <w:rPr>
          <w:i/>
          <w:sz w:val="24"/>
          <w:szCs w:val="24"/>
        </w:rPr>
        <w:t>q</w:t>
      </w:r>
      <w:r w:rsidRPr="00A26F84">
        <w:rPr>
          <w:sz w:val="24"/>
          <w:szCs w:val="24"/>
        </w:rPr>
        <w:t xml:space="preserve"> or </w:t>
      </w:r>
      <w:r w:rsidRPr="00A26F84">
        <w:rPr>
          <w:i/>
          <w:sz w:val="24"/>
          <w:szCs w:val="24"/>
        </w:rPr>
        <w:t>r</w:t>
      </w:r>
      <w:r w:rsidRPr="00A26F84">
        <w:rPr>
          <w:sz w:val="24"/>
          <w:szCs w:val="24"/>
        </w:rPr>
        <w:t xml:space="preserve"> are all integers due to the floor and ceiling functions. This means that this compression technique can still be carried out on any processor as only integer calculations are carried out.</w:t>
      </w:r>
    </w:p>
    <w:p w14:paraId="48B9CBE2" w14:textId="77777777" w:rsidR="00B15816" w:rsidRPr="00A26F84" w:rsidRDefault="00B15816" w:rsidP="00692207">
      <w:pPr>
        <w:rPr>
          <w:sz w:val="24"/>
          <w:szCs w:val="24"/>
        </w:rPr>
      </w:pPr>
    </w:p>
    <w:p w14:paraId="36CD7A11" w14:textId="4774787D" w:rsidR="00280042" w:rsidRPr="00A26F84" w:rsidRDefault="0060312D" w:rsidP="00A26F84">
      <w:pPr>
        <w:ind w:firstLine="202"/>
        <w:jc w:val="both"/>
        <w:rPr>
          <w:sz w:val="24"/>
          <w:szCs w:val="24"/>
        </w:rPr>
      </w:pPr>
      <w:r w:rsidRPr="00A26F84">
        <w:rPr>
          <w:sz w:val="24"/>
          <w:szCs w:val="24"/>
        </w:rPr>
        <w:lastRenderedPageBreak/>
        <w:t>This method is a full encoding method like Huffman and can therefore be combined with initial or previous value encoding</w:t>
      </w:r>
      <w:r w:rsidR="008E2A29" w:rsidRPr="00A26F84">
        <w:rPr>
          <w:sz w:val="24"/>
          <w:szCs w:val="24"/>
        </w:rPr>
        <w:t xml:space="preserve">. Unlike Huffman which requires each integer in a number to be separately encoded, </w:t>
      </w:r>
      <w:proofErr w:type="spellStart"/>
      <w:r w:rsidR="008E2A29" w:rsidRPr="00A26F84">
        <w:rPr>
          <w:sz w:val="24"/>
          <w:szCs w:val="24"/>
        </w:rPr>
        <w:t>Golomb</w:t>
      </w:r>
      <w:proofErr w:type="spellEnd"/>
      <w:r w:rsidR="008E2A29" w:rsidRPr="00A26F84">
        <w:rPr>
          <w:sz w:val="24"/>
          <w:szCs w:val="24"/>
        </w:rPr>
        <w:t xml:space="preserve"> coding works with the entire number and so each value can be encoded in its entirety.</w:t>
      </w:r>
    </w:p>
    <w:p w14:paraId="28425B47" w14:textId="22E48FF7" w:rsidR="00E97B99" w:rsidRPr="00A26F84" w:rsidRDefault="00E97B99" w:rsidP="00E97B99">
      <w:pPr>
        <w:pStyle w:val="Heading1"/>
        <w:rPr>
          <w:sz w:val="24"/>
          <w:szCs w:val="24"/>
        </w:rPr>
      </w:pPr>
      <w:r w:rsidRPr="00A26F84">
        <w:rPr>
          <w:sz w:val="24"/>
          <w:szCs w:val="24"/>
        </w:rPr>
        <w:t>M</w:t>
      </w:r>
      <w:r w:rsidR="00F4222D" w:rsidRPr="00A26F84">
        <w:rPr>
          <w:sz w:val="24"/>
          <w:szCs w:val="24"/>
        </w:rPr>
        <w:t>ethod</w:t>
      </w:r>
    </w:p>
    <w:p w14:paraId="39B8ADD7" w14:textId="7CF1E446" w:rsidR="007E7BB3" w:rsidRPr="00A26F84" w:rsidRDefault="000212E8" w:rsidP="007E7BB3">
      <w:pPr>
        <w:pStyle w:val="Text"/>
        <w:rPr>
          <w:sz w:val="24"/>
          <w:szCs w:val="24"/>
        </w:rPr>
      </w:pPr>
      <w:r w:rsidRPr="00A26F84">
        <w:rPr>
          <w:sz w:val="24"/>
          <w:szCs w:val="24"/>
        </w:rPr>
        <w:t xml:space="preserve">As the main purpose for investigating these techniques is for use in the comet interceptor, we will need to consider the limitations of the hardware and software that will be deployed on the probe. </w:t>
      </w:r>
      <w:proofErr w:type="gramStart"/>
      <w:r w:rsidRPr="00A26F84">
        <w:rPr>
          <w:sz w:val="24"/>
          <w:szCs w:val="24"/>
        </w:rPr>
        <w:t>All of</w:t>
      </w:r>
      <w:proofErr w:type="gramEnd"/>
      <w:r w:rsidRPr="00A26F84">
        <w:rPr>
          <w:sz w:val="24"/>
          <w:szCs w:val="24"/>
        </w:rPr>
        <w:t xml:space="preserve"> the compression techniques will be implemented through Python. The probe will not have access to such a </w:t>
      </w:r>
      <w:proofErr w:type="gramStart"/>
      <w:r w:rsidRPr="00A26F84">
        <w:rPr>
          <w:sz w:val="24"/>
          <w:szCs w:val="24"/>
        </w:rPr>
        <w:t>high level</w:t>
      </w:r>
      <w:proofErr w:type="gramEnd"/>
      <w:r w:rsidRPr="00A26F84">
        <w:rPr>
          <w:sz w:val="24"/>
          <w:szCs w:val="24"/>
        </w:rPr>
        <w:t xml:space="preserve">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Pr="00A26F84" w:rsidRDefault="000212E8" w:rsidP="00E97B99">
      <w:pPr>
        <w:pStyle w:val="Text"/>
        <w:rPr>
          <w:sz w:val="24"/>
          <w:szCs w:val="24"/>
        </w:rPr>
      </w:pPr>
      <w:r w:rsidRPr="00A26F84">
        <w:rPr>
          <w:sz w:val="24"/>
          <w:szCs w:val="24"/>
        </w:rPr>
        <w:t xml:space="preserve">The processor on-board the probe is not computationally powerful so it will not be able to do floating point calculations. This does not present a problem for us as none of the compression techniques requires any </w:t>
      </w:r>
      <w:r w:rsidR="00610BD1" w:rsidRPr="00A26F84">
        <w:rPr>
          <w:sz w:val="24"/>
          <w:szCs w:val="24"/>
        </w:rPr>
        <w:t>floating-point</w:t>
      </w:r>
      <w:r w:rsidRPr="00A26F84">
        <w:rPr>
          <w:sz w:val="24"/>
          <w:szCs w:val="24"/>
        </w:rPr>
        <w:t xml:space="preserve"> calculations.</w:t>
      </w:r>
    </w:p>
    <w:p w14:paraId="575FF18D" w14:textId="218EE1A9" w:rsidR="00610BD1" w:rsidRPr="00A26F84" w:rsidRDefault="00610BD1" w:rsidP="00E97B99">
      <w:pPr>
        <w:pStyle w:val="Text"/>
        <w:rPr>
          <w:sz w:val="24"/>
          <w:szCs w:val="24"/>
        </w:rPr>
      </w:pPr>
      <w:r w:rsidRPr="00A26F84">
        <w:rPr>
          <w:sz w:val="24"/>
          <w:szCs w:val="24"/>
        </w:rPr>
        <w:t xml:space="preserve">To test the different compression methods, we will be using solar wind data which is provided as floating-point numbers. We converted this to the original 16-bit integers to simulate a data flow that is likely to be </w:t>
      </w:r>
      <w:proofErr w:type="gramStart"/>
      <w:r w:rsidRPr="00A26F84">
        <w:rPr>
          <w:sz w:val="24"/>
          <w:szCs w:val="24"/>
        </w:rPr>
        <w:t>similar to</w:t>
      </w:r>
      <w:proofErr w:type="gramEnd"/>
      <w:r w:rsidRPr="00A26F84">
        <w:rPr>
          <w:sz w:val="24"/>
          <w:szCs w:val="24"/>
        </w:rPr>
        <w:t xml:space="preserve"> the one seen on comet interceptor.</w:t>
      </w:r>
      <w:r w:rsidR="00751E80" w:rsidRPr="00A26F84">
        <w:rPr>
          <w:sz w:val="24"/>
          <w:szCs w:val="24"/>
        </w:rPr>
        <w:t xml:space="preserve"> The data accrued by the comet interceptor will be in the form of a 14-bit signed </w:t>
      </w:r>
      <w:proofErr w:type="gramStart"/>
      <w:r w:rsidR="00751E80" w:rsidRPr="00A26F84">
        <w:rPr>
          <w:sz w:val="24"/>
          <w:szCs w:val="24"/>
        </w:rPr>
        <w:t>integer</w:t>
      </w:r>
      <w:proofErr w:type="gramEnd"/>
      <w:r w:rsidR="00FB0AD3" w:rsidRPr="00A26F84">
        <w:rPr>
          <w:sz w:val="24"/>
          <w:szCs w:val="24"/>
        </w:rPr>
        <w:t xml:space="preserve"> but this is accounted for in the comparison between original and compressed size.</w:t>
      </w:r>
      <w:r w:rsidRPr="00A26F84">
        <w:rPr>
          <w:sz w:val="24"/>
          <w:szCs w:val="24"/>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331909F4" w:rsidR="00610BD1" w:rsidRPr="00A26F84" w:rsidRDefault="00610BD1" w:rsidP="00E97B99">
      <w:pPr>
        <w:pStyle w:val="Text"/>
        <w:rPr>
          <w:sz w:val="24"/>
          <w:szCs w:val="24"/>
        </w:rPr>
      </w:pPr>
      <w:r w:rsidRPr="00A26F84">
        <w:rPr>
          <w:sz w:val="24"/>
          <w:szCs w:val="24"/>
        </w:rPr>
        <w:t xml:space="preserve">Initial exploration of the data shows that the x axis has the smallest magnitude readings and the smallest range of readings. This seems to suggest that this axis is stationary relative to the magnetic field. The y axis has the largest magnitude readings </w:t>
      </w:r>
      <w:r w:rsidRPr="00A26F84">
        <w:rPr>
          <w:sz w:val="24"/>
          <w:szCs w:val="24"/>
        </w:rPr>
        <w:t xml:space="preserve">and the largest range followed by the z axis. Since the y axis precedes the z axis, both should have similar readings and </w:t>
      </w:r>
      <w:proofErr w:type="gramStart"/>
      <w:r w:rsidRPr="00A26F84">
        <w:rPr>
          <w:sz w:val="24"/>
          <w:szCs w:val="24"/>
        </w:rPr>
        <w:t>deviations</w:t>
      </w:r>
      <w:proofErr w:type="gramEnd"/>
      <w:r w:rsidRPr="00A26F84">
        <w:rPr>
          <w:sz w:val="24"/>
          <w:szCs w:val="24"/>
        </w:rPr>
        <w:t xml:space="preserve"> but this is not the case which implies a possible offset on one of the axis due to the instrument.</w:t>
      </w:r>
    </w:p>
    <w:p w14:paraId="1D8EE057" w14:textId="0D4135F6" w:rsidR="007E7BB3" w:rsidRPr="00A26F84" w:rsidRDefault="00751E80" w:rsidP="007E7BB3">
      <w:pPr>
        <w:pStyle w:val="Text"/>
        <w:rPr>
          <w:sz w:val="24"/>
          <w:szCs w:val="24"/>
        </w:rPr>
      </w:pPr>
      <w:r w:rsidRPr="00A26F84">
        <w:rPr>
          <w:sz w:val="24"/>
          <w:szCs w:val="24"/>
        </w:rPr>
        <w:t xml:space="preserve">To understand how the binary packet </w:t>
      </w:r>
      <w:proofErr w:type="gramStart"/>
      <w:r w:rsidRPr="00A26F84">
        <w:rPr>
          <w:sz w:val="24"/>
          <w:szCs w:val="24"/>
        </w:rPr>
        <w:t>sizes</w:t>
      </w:r>
      <w:proofErr w:type="gramEnd"/>
      <w:r w:rsidRPr="00A26F84">
        <w:rPr>
          <w:sz w:val="24"/>
          <w:szCs w:val="24"/>
        </w:rPr>
        <w:t xml:space="preserve"> vary, we need to understand how the data is transmitted. With no compression, the transmission of the binary packet consists of a header followed by a block of binary which contains the </w:t>
      </w:r>
      <w:r w:rsidR="004B7E19" w:rsidRPr="00A26F84">
        <w:rPr>
          <w:sz w:val="24"/>
          <w:szCs w:val="24"/>
        </w:rPr>
        <w:t>magnetometer</w:t>
      </w:r>
      <w:r w:rsidRPr="00A26F84">
        <w:rPr>
          <w:sz w:val="24"/>
          <w:szCs w:val="24"/>
        </w:rPr>
        <w:t xml:space="preserve"> readings</w:t>
      </w:r>
      <w:r w:rsidR="00FB0AD3" w:rsidRPr="00A26F84">
        <w:rPr>
          <w:sz w:val="24"/>
          <w:szCs w:val="24"/>
        </w:rPr>
        <w:t xml:space="preserve"> (eg.42 bits representing the first reading with 14 bits for each reading)</w:t>
      </w:r>
      <w:r w:rsidRPr="00A26F84">
        <w:rPr>
          <w:sz w:val="24"/>
          <w:szCs w:val="24"/>
        </w:rPr>
        <w:t xml:space="preserve">. We investigated how we could </w:t>
      </w:r>
      <w:r w:rsidR="00C9209B" w:rsidRPr="00A26F84">
        <w:rPr>
          <w:sz w:val="24"/>
          <w:szCs w:val="24"/>
        </w:rPr>
        <w:t>best compress the binary block as it will be the largest portion of the transmitted packet and this is the best opportunity to reduce the size of the overall transmission</w:t>
      </w:r>
      <w:r w:rsidRPr="00A26F84">
        <w:rPr>
          <w:sz w:val="24"/>
          <w:szCs w:val="24"/>
        </w:rPr>
        <w:t>.</w:t>
      </w:r>
    </w:p>
    <w:p w14:paraId="6DFA7838" w14:textId="2E631A14" w:rsidR="00C9209B" w:rsidRPr="00A26F84" w:rsidRDefault="00C9209B" w:rsidP="00303926">
      <w:pPr>
        <w:pStyle w:val="Text"/>
        <w:rPr>
          <w:sz w:val="24"/>
          <w:szCs w:val="24"/>
        </w:rPr>
      </w:pPr>
      <w:r w:rsidRPr="00A26F84">
        <w:rPr>
          <w:sz w:val="24"/>
          <w:szCs w:val="24"/>
        </w:rPr>
        <w:t xml:space="preserve">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w:t>
      </w:r>
      <w:proofErr w:type="gramStart"/>
      <w:r w:rsidRPr="00A26F84">
        <w:rPr>
          <w:sz w:val="24"/>
          <w:szCs w:val="24"/>
        </w:rPr>
        <w:t>fast</w:t>
      </w:r>
      <w:proofErr w:type="gramEnd"/>
      <w:r w:rsidRPr="00A26F84">
        <w:rPr>
          <w:sz w:val="24"/>
          <w:szCs w:val="24"/>
        </w:rPr>
        <w:t xml:space="preserve"> but Python is a slower language compared to the actual compression algorithm which will likely be programmed using</w:t>
      </w:r>
      <w:r w:rsidR="00530169" w:rsidRPr="00A26F84">
        <w:rPr>
          <w:sz w:val="24"/>
          <w:szCs w:val="24"/>
        </w:rPr>
        <w:t xml:space="preserve"> a lower level language such as</w:t>
      </w:r>
      <w:r w:rsidRPr="00A26F84">
        <w:rPr>
          <w:sz w:val="24"/>
          <w:szCs w:val="24"/>
        </w:rPr>
        <w:t xml:space="preserve"> C++. Investigating the time to compress will likely be very skewed and unreliable so only compression ratios will be compared.</w:t>
      </w:r>
    </w:p>
    <w:p w14:paraId="44AC7426" w14:textId="0C9C1D32" w:rsidR="00B15A15" w:rsidRPr="00A26F84" w:rsidRDefault="00B15A15" w:rsidP="00C9209B">
      <w:pPr>
        <w:pStyle w:val="Text"/>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are methods which focus on reducing the overall size of the numbers involved so we will be looking at both compression percentage as well as the distribution of number of bits for each axis. The</w:t>
      </w:r>
      <w:r w:rsidR="006E08C0" w:rsidRPr="00A26F84">
        <w:rPr>
          <w:sz w:val="24"/>
          <w:szCs w:val="24"/>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4B864FBC" w:rsidR="006E08C0" w:rsidRPr="00A26F84" w:rsidRDefault="006E08C0" w:rsidP="00C9209B">
      <w:pPr>
        <w:pStyle w:val="Text"/>
        <w:rPr>
          <w:sz w:val="24"/>
          <w:szCs w:val="24"/>
        </w:rPr>
      </w:pPr>
      <w:proofErr w:type="spellStart"/>
      <w:r w:rsidRPr="00A26F84">
        <w:rPr>
          <w:sz w:val="24"/>
          <w:szCs w:val="24"/>
        </w:rPr>
        <w:t>Golomb</w:t>
      </w:r>
      <w:proofErr w:type="spellEnd"/>
      <w:r w:rsidRPr="00A26F84">
        <w:rPr>
          <w:sz w:val="24"/>
          <w:szCs w:val="24"/>
        </w:rPr>
        <w:t xml:space="preserve">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w:t>
      </w:r>
      <w:proofErr w:type="spellStart"/>
      <w:r w:rsidRPr="00A26F84">
        <w:rPr>
          <w:sz w:val="24"/>
          <w:szCs w:val="24"/>
        </w:rPr>
        <w:t>Golomb</w:t>
      </w:r>
      <w:proofErr w:type="spellEnd"/>
      <w:r w:rsidRPr="00A26F84">
        <w:rPr>
          <w:sz w:val="24"/>
          <w:szCs w:val="24"/>
        </w:rPr>
        <w:t xml:space="preserve"> encoding leads to varying bit values for each number needing to be compressed.</w:t>
      </w:r>
    </w:p>
    <w:p w14:paraId="0DC3BB0A" w14:textId="765DB92B" w:rsidR="00362BF3" w:rsidRPr="00A26F84" w:rsidRDefault="007E7BB3" w:rsidP="00C9209B">
      <w:pPr>
        <w:pStyle w:val="Text"/>
        <w:rPr>
          <w:sz w:val="24"/>
          <w:szCs w:val="24"/>
        </w:rPr>
      </w:pPr>
      <w:r w:rsidRPr="00A26F84">
        <w:rPr>
          <w:noProof/>
          <w:sz w:val="24"/>
          <w:szCs w:val="24"/>
        </w:rPr>
        <w:lastRenderedPageBreak/>
        <mc:AlternateContent>
          <mc:Choice Requires="wpg">
            <w:drawing>
              <wp:anchor distT="0" distB="0" distL="114300" distR="114300" simplePos="0" relativeHeight="251734016" behindDoc="1" locked="0" layoutInCell="1" allowOverlap="1" wp14:anchorId="19DB0B3B" wp14:editId="12793BF7">
                <wp:simplePos x="0" y="0"/>
                <wp:positionH relativeFrom="margin">
                  <wp:posOffset>3358895</wp:posOffset>
                </wp:positionH>
                <wp:positionV relativeFrom="paragraph">
                  <wp:posOffset>1284374</wp:posOffset>
                </wp:positionV>
                <wp:extent cx="3092746" cy="7540625"/>
                <wp:effectExtent l="0" t="0" r="0" b="3175"/>
                <wp:wrapTight wrapText="bothSides">
                  <wp:wrapPolygon edited="0">
                    <wp:start x="8649" y="0"/>
                    <wp:lineTo x="931" y="327"/>
                    <wp:lineTo x="665" y="982"/>
                    <wp:lineTo x="1996" y="982"/>
                    <wp:lineTo x="798" y="1637"/>
                    <wp:lineTo x="798" y="1855"/>
                    <wp:lineTo x="1996" y="1855"/>
                    <wp:lineTo x="0" y="2674"/>
                    <wp:lineTo x="0" y="3820"/>
                    <wp:lineTo x="1464" y="4475"/>
                    <wp:lineTo x="1996" y="4475"/>
                    <wp:lineTo x="798" y="4857"/>
                    <wp:lineTo x="798" y="5075"/>
                    <wp:lineTo x="1996" y="5348"/>
                    <wp:lineTo x="1464" y="5893"/>
                    <wp:lineTo x="2262" y="6112"/>
                    <wp:lineTo x="9713" y="6221"/>
                    <wp:lineTo x="2395" y="6766"/>
                    <wp:lineTo x="798" y="6930"/>
                    <wp:lineTo x="1064" y="8022"/>
                    <wp:lineTo x="2262" y="8840"/>
                    <wp:lineTo x="532" y="9058"/>
                    <wp:lineTo x="133" y="9222"/>
                    <wp:lineTo x="133" y="9986"/>
                    <wp:lineTo x="1730" y="10586"/>
                    <wp:lineTo x="2395" y="10586"/>
                    <wp:lineTo x="1198" y="11077"/>
                    <wp:lineTo x="1198" y="11241"/>
                    <wp:lineTo x="2395" y="11459"/>
                    <wp:lineTo x="1996" y="12060"/>
                    <wp:lineTo x="2129" y="13206"/>
                    <wp:lineTo x="532" y="13588"/>
                    <wp:lineTo x="532" y="13806"/>
                    <wp:lineTo x="2129" y="14079"/>
                    <wp:lineTo x="532" y="14679"/>
                    <wp:lineTo x="532" y="14897"/>
                    <wp:lineTo x="2129" y="14952"/>
                    <wp:lineTo x="0" y="15225"/>
                    <wp:lineTo x="0" y="16425"/>
                    <wp:lineTo x="798" y="16698"/>
                    <wp:lineTo x="798" y="16862"/>
                    <wp:lineTo x="1863" y="17571"/>
                    <wp:lineTo x="798" y="17735"/>
                    <wp:lineTo x="798" y="17898"/>
                    <wp:lineTo x="2129" y="18444"/>
                    <wp:lineTo x="133" y="19263"/>
                    <wp:lineTo x="133" y="21555"/>
                    <wp:lineTo x="21423" y="21555"/>
                    <wp:lineTo x="21423" y="19208"/>
                    <wp:lineTo x="20092" y="18444"/>
                    <wp:lineTo x="20358" y="13096"/>
                    <wp:lineTo x="14237" y="12332"/>
                    <wp:lineTo x="19427" y="12332"/>
                    <wp:lineTo x="20358" y="12223"/>
                    <wp:lineTo x="20358" y="6930"/>
                    <wp:lineTo x="19294" y="6766"/>
                    <wp:lineTo x="12508" y="6221"/>
                    <wp:lineTo x="17697" y="6221"/>
                    <wp:lineTo x="20225" y="5948"/>
                    <wp:lineTo x="20358" y="327"/>
                    <wp:lineTo x="19693" y="273"/>
                    <wp:lineTo x="13439" y="0"/>
                    <wp:lineTo x="8649" y="0"/>
                  </wp:wrapPolygon>
                </wp:wrapTight>
                <wp:docPr id="51" name="Group 51"/>
                <wp:cNvGraphicFramePr/>
                <a:graphic xmlns:a="http://schemas.openxmlformats.org/drawingml/2006/main">
                  <a:graphicData uri="http://schemas.microsoft.com/office/word/2010/wordprocessingGroup">
                    <wpg:wgp>
                      <wpg:cNvGrpSpPr/>
                      <wpg:grpSpPr>
                        <a:xfrm>
                          <a:off x="0" y="0"/>
                          <a:ext cx="3092746" cy="7540625"/>
                          <a:chOff x="0" y="0"/>
                          <a:chExt cx="3093067" cy="7540696"/>
                        </a:xfrm>
                      </wpg:grpSpPr>
                      <wpg:grpSp>
                        <wpg:cNvPr id="13" name="Group 13"/>
                        <wpg:cNvGrpSpPr/>
                        <wpg:grpSpPr>
                          <a:xfrm>
                            <a:off x="0" y="0"/>
                            <a:ext cx="2884805" cy="6685403"/>
                            <a:chOff x="0" y="0"/>
                            <a:chExt cx="2884805" cy="6685403"/>
                          </a:xfrm>
                        </wpg:grpSpPr>
                        <pic:pic xmlns:pic="http://schemas.openxmlformats.org/drawingml/2006/picture">
                          <pic:nvPicPr>
                            <pic:cNvPr id="3"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2875" r="34391" b="49327"/>
                            <a:stretch/>
                          </pic:blipFill>
                          <pic:spPr bwMode="auto">
                            <a:xfrm>
                              <a:off x="0" y="2280062"/>
                              <a:ext cx="287782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66942" t="1756" r="767" b="50296"/>
                            <a:stretch/>
                          </pic:blipFill>
                          <pic:spPr bwMode="auto">
                            <a:xfrm>
                              <a:off x="0" y="4524498"/>
                              <a:ext cx="2884805" cy="2160905"/>
                            </a:xfrm>
                            <a:prstGeom prst="rect">
                              <a:avLst/>
                            </a:prstGeom>
                            <a:noFill/>
                            <a:ln>
                              <a:noFill/>
                            </a:ln>
                            <a:extLst>
                              <a:ext uri="{53640926-AAD7-44D8-BBD7-CCE9431645EC}">
                                <a14:shadowObscured xmlns:a14="http://schemas.microsoft.com/office/drawing/2010/main"/>
                              </a:ext>
                            </a:extLst>
                          </pic:spPr>
                        </pic:pic>
                      </wpg:grpSp>
                      <wps:wsp>
                        <wps:cNvPr id="50" name="Text Box 2"/>
                        <wps:cNvSpPr txBox="1">
                          <a:spLocks noChangeArrowheads="1"/>
                        </wps:cNvSpPr>
                        <wps:spPr bwMode="auto">
                          <a:xfrm>
                            <a:off x="59358" y="6709474"/>
                            <a:ext cx="3033709" cy="831222"/>
                          </a:xfrm>
                          <a:prstGeom prst="rect">
                            <a:avLst/>
                          </a:prstGeom>
                          <a:solidFill>
                            <a:srgbClr val="FFFFFF"/>
                          </a:solidFill>
                          <a:ln w="9525">
                            <a:noFill/>
                            <a:miter lim="800000"/>
                            <a:headEnd/>
                            <a:tailEnd/>
                          </a:ln>
                        </wps:spPr>
                        <wps:txbx>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wps:txbx>
                        <wps:bodyPr rot="0" vert="horz" wrap="square" lIns="91440" tIns="45720" rIns="91440" bIns="45720" anchor="t" anchorCtr="0">
                          <a:spAutoFit/>
                        </wps:bodyPr>
                      </wps:wsp>
                    </wpg:wgp>
                  </a:graphicData>
                </a:graphic>
              </wp:anchor>
            </w:drawing>
          </mc:Choice>
          <mc:Fallback>
            <w:pict>
              <v:group w14:anchorId="19DB0B3B" id="Group 51" o:spid="_x0000_s1137" style="position:absolute;left:0;text-align:left;margin-left:264.5pt;margin-top:101.15pt;width:243.5pt;height:593.75pt;z-index:-251582464;mso-position-horizontal-relative:margin" coordsize="30930,7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">
                <v:group id="Group 13" o:spid="_x0000_s1138" style="position:absolute;width:28848;height:66854" coordsize="28848,6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4" o:spid="_x0000_s1139" type="#_x0000_t75" style="position:absolute;top:22800;width:28778;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">
                    <v:imagedata r:id="rId11" o:title="" cropbottom="32327f" cropleft="21545f" cropright="22538f"/>
                  </v:shape>
                  <v:shape id="Picture 4" o:spid="_x0000_s1140" type="#_x0000_t75" style="position:absolute;width:28778;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">
                    <v:imagedata r:id="rId11" o:title="" cropbottom="33037f" cropright="44535f"/>
                  </v:shape>
                  <v:shape id="Picture 4" o:spid="_x0000_s1141" type="#_x0000_t75" style="position:absolute;top:45244;width:28848;height:2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">
                    <v:imagedata r:id="rId11" o:title="" croptop="1151f" cropbottom="32962f" cropleft="43871f" cropright="503f"/>
                  </v:shape>
                </v:group>
                <v:shape id="Text Box 2" o:spid="_x0000_s1142" type="#_x0000_t202" style="position:absolute;left:593;top:67094;width:30337;height:8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" stroked="f">
                  <v:textbox style="mso-fit-shape-to-text:t">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v:textbox>
                </v:shape>
                <w10:wrap type="tight" anchorx="margin"/>
              </v:group>
            </w:pict>
          </mc:Fallback>
        </mc:AlternateContent>
      </w:r>
      <w:r w:rsidR="00362BF3" w:rsidRPr="00A26F84">
        <w:rPr>
          <w:sz w:val="24"/>
          <w:szCs w:val="24"/>
        </w:rPr>
        <w:t>Preliminary testing showed that using the full integer values</w:t>
      </w:r>
      <w:r w:rsidR="000A5064" w:rsidRPr="00A26F84">
        <w:rPr>
          <w:sz w:val="24"/>
          <w:szCs w:val="24"/>
        </w:rPr>
        <w:t xml:space="preserve"> from our data would give us very inflated compression </w:t>
      </w:r>
      <w:proofErr w:type="gramStart"/>
      <w:r w:rsidR="000A5064" w:rsidRPr="00A26F84">
        <w:rPr>
          <w:sz w:val="24"/>
          <w:szCs w:val="24"/>
        </w:rPr>
        <w:t>ratios</w:t>
      </w:r>
      <w:proofErr w:type="gramEnd"/>
      <w:r w:rsidR="000A5064" w:rsidRPr="00A26F84">
        <w:rPr>
          <w:sz w:val="24"/>
          <w:szCs w:val="24"/>
        </w:rPr>
        <w:t xml:space="preserve"> so we decided to first use previous value encoding before applying </w:t>
      </w:r>
      <w:proofErr w:type="spellStart"/>
      <w:r w:rsidR="000A5064" w:rsidRPr="00A26F84">
        <w:rPr>
          <w:sz w:val="24"/>
          <w:szCs w:val="24"/>
        </w:rPr>
        <w:t>Golomb</w:t>
      </w:r>
      <w:proofErr w:type="spellEnd"/>
      <w:r w:rsidR="000A5064" w:rsidRPr="00A26F84">
        <w:rPr>
          <w:sz w:val="24"/>
          <w:szCs w:val="24"/>
        </w:rPr>
        <w:t xml:space="preserve"> coding. For the encoding process, we created a table of values for each value of ‘M’ after which the list of integers from previous value encoding was mapped using the appropriate table.</w:t>
      </w:r>
    </w:p>
    <w:p w14:paraId="40FB47C4" w14:textId="3AAE87CC" w:rsidR="00E97B99" w:rsidRPr="00A26F84" w:rsidRDefault="00F4222D" w:rsidP="00E97B99">
      <w:pPr>
        <w:pStyle w:val="Heading1"/>
        <w:rPr>
          <w:sz w:val="24"/>
          <w:szCs w:val="24"/>
        </w:rPr>
      </w:pPr>
      <w:r w:rsidRPr="00A26F84">
        <w:rPr>
          <w:sz w:val="24"/>
          <w:szCs w:val="24"/>
        </w:rPr>
        <w:t>Results</w:t>
      </w:r>
    </w:p>
    <w:p w14:paraId="0B1EA65F" w14:textId="6D8A86AE" w:rsidR="00F4222D" w:rsidRPr="00A26F84" w:rsidRDefault="00B52244" w:rsidP="00F4222D">
      <w:pPr>
        <w:pStyle w:val="Text"/>
        <w:rPr>
          <w:sz w:val="24"/>
          <w:szCs w:val="24"/>
        </w:rPr>
      </w:pPr>
      <w:r w:rsidRPr="00A26F84">
        <w:rPr>
          <w:sz w:val="24"/>
          <w:szCs w:val="24"/>
        </w:rPr>
        <w:t>The comet interceptor will be collecting data at a rate of 67 readings per second so we decided for our initial comparisons between the compression methods to be at a fixed number of readings which would be 350. This is 5.22s of data which will be collected into one binary packet with a header. The graphs do not include the overhead cost associated with each compression method.</w:t>
      </w:r>
    </w:p>
    <w:p w14:paraId="178879EF" w14:textId="59CCB2EA" w:rsidR="00692207" w:rsidRPr="00A26F84" w:rsidRDefault="00B52244" w:rsidP="00655CB7">
      <w:pPr>
        <w:pStyle w:val="Text"/>
        <w:rPr>
          <w:sz w:val="24"/>
          <w:szCs w:val="24"/>
        </w:rPr>
      </w:pPr>
      <w:r w:rsidRPr="00A26F84">
        <w:rPr>
          <w:sz w:val="24"/>
          <w:szCs w:val="24"/>
        </w:rPr>
        <w:t xml:space="preserve">When comparing initial and previous value encoding, we looked at both the number of bits for each axis for each method as well as the compression percentage. The axis comparison for each method is shown in Figure </w:t>
      </w:r>
      <w:r w:rsidR="00692207" w:rsidRPr="00A26F84">
        <w:rPr>
          <w:sz w:val="24"/>
          <w:szCs w:val="24"/>
        </w:rPr>
        <w:t>5</w:t>
      </w:r>
      <w:r w:rsidRPr="00A26F84">
        <w:rPr>
          <w:sz w:val="24"/>
          <w:szCs w:val="24"/>
        </w:rPr>
        <w:t>.</w:t>
      </w:r>
    </w:p>
    <w:p w14:paraId="070D63C3" w14:textId="09FF9D27" w:rsidR="008E7680" w:rsidRPr="00A26F84" w:rsidRDefault="007A50F3" w:rsidP="00692207">
      <w:pPr>
        <w:pStyle w:val="Text"/>
        <w:rPr>
          <w:sz w:val="24"/>
          <w:szCs w:val="24"/>
        </w:rPr>
      </w:pPr>
      <w:r w:rsidRPr="00A26F84">
        <w:rPr>
          <w:sz w:val="24"/>
          <w:szCs w:val="24"/>
        </w:rPr>
        <w:t xml:space="preserve">For initial value encoding, we can clearly see that the x axis has an overall lower number of bits required to fully encode all values. There are rare occurrences of the x axis requiring bits </w:t>
      </w:r>
      <w:proofErr w:type="gramStart"/>
      <w:r w:rsidRPr="00A26F84">
        <w:rPr>
          <w:sz w:val="24"/>
          <w:szCs w:val="24"/>
        </w:rPr>
        <w:t>similar to</w:t>
      </w:r>
      <w:proofErr w:type="gramEnd"/>
      <w:r w:rsidRPr="00A26F84">
        <w:rPr>
          <w:sz w:val="24"/>
          <w:szCs w:val="24"/>
        </w:rPr>
        <w:t xml:space="preserve"> the other axes, but this is quite unlikely. The y and z axis required 10 or 11 bits in most cases which is not a very large reduction from the uncompressed numbers requiring 14 bits.</w:t>
      </w:r>
    </w:p>
    <w:p w14:paraId="42AC4DFA" w14:textId="2A595797" w:rsidR="007A50F3" w:rsidRPr="00A26F84" w:rsidRDefault="007A50F3" w:rsidP="00F4222D">
      <w:pPr>
        <w:pStyle w:val="Text"/>
        <w:rPr>
          <w:sz w:val="24"/>
          <w:szCs w:val="24"/>
        </w:rPr>
      </w:pPr>
      <w:r w:rsidRPr="00A26F84">
        <w:rPr>
          <w:sz w:val="24"/>
          <w:szCs w:val="24"/>
        </w:rPr>
        <w:t xml:space="preserve">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w:t>
      </w:r>
      <w:proofErr w:type="gramStart"/>
      <w:r w:rsidRPr="00A26F84">
        <w:rPr>
          <w:sz w:val="24"/>
          <w:szCs w:val="24"/>
        </w:rPr>
        <w:t>present</w:t>
      </w:r>
      <w:proofErr w:type="gramEnd"/>
      <w:r w:rsidRPr="00A26F84">
        <w:rPr>
          <w:sz w:val="24"/>
          <w:szCs w:val="24"/>
        </w:rPr>
        <w:t xml:space="preserve"> but this range is overall far better than initial value encoding which ranges from 5 to 11 bits.</w:t>
      </w:r>
      <w:r w:rsidR="003C17EE" w:rsidRPr="00A26F84">
        <w:rPr>
          <w:sz w:val="24"/>
          <w:szCs w:val="24"/>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w:t>
      </w:r>
      <w:r w:rsidR="003C17EE" w:rsidRPr="00A26F84">
        <w:rPr>
          <w:sz w:val="24"/>
          <w:szCs w:val="24"/>
        </w:rPr>
        <w:t xml:space="preserve">more consistent and predictable. Despite the consistency, </w:t>
      </w:r>
      <w:r w:rsidR="008E7680" w:rsidRPr="00A26F84">
        <w:rPr>
          <w:sz w:val="24"/>
          <w:szCs w:val="24"/>
        </w:rPr>
        <w:t>previous value encoding seems to always outperform initial value encoding in terms of final binary packet size</w:t>
      </w:r>
      <w:r w:rsidR="00FA2620" w:rsidRPr="00A26F84">
        <w:rPr>
          <w:sz w:val="24"/>
          <w:szCs w:val="24"/>
        </w:rPr>
        <w:t xml:space="preserve"> as the mean size is around 6000 bits compared to 10000 bits for initial value encoding</w:t>
      </w:r>
      <w:r w:rsidR="008E7680" w:rsidRPr="00A26F84">
        <w:rPr>
          <w:sz w:val="24"/>
          <w:szCs w:val="24"/>
        </w:rPr>
        <w:t>.</w:t>
      </w:r>
    </w:p>
    <w:p w14:paraId="45423C60" w14:textId="1232D9BC" w:rsidR="00692207" w:rsidRPr="00A26F84" w:rsidRDefault="00754591" w:rsidP="00655CB7">
      <w:pPr>
        <w:pStyle w:val="Text"/>
        <w:rPr>
          <w:sz w:val="24"/>
          <w:szCs w:val="24"/>
        </w:rPr>
      </w:pPr>
      <w:bookmarkStart w:id="0" w:name="_GoBack"/>
      <w:r w:rsidRPr="00A26F84">
        <w:rPr>
          <w:noProof/>
          <w:sz w:val="24"/>
          <w:szCs w:val="24"/>
        </w:rPr>
        <w:lastRenderedPageBreak/>
        <mc:AlternateContent>
          <mc:Choice Requires="wpg">
            <w:drawing>
              <wp:anchor distT="0" distB="0" distL="114300" distR="114300" simplePos="0" relativeHeight="251717632" behindDoc="1" locked="0" layoutInCell="1" allowOverlap="1" wp14:anchorId="73C63D69" wp14:editId="2715A566">
                <wp:simplePos x="0" y="0"/>
                <wp:positionH relativeFrom="margin">
                  <wp:posOffset>3169821</wp:posOffset>
                </wp:positionH>
                <wp:positionV relativeFrom="paragraph">
                  <wp:posOffset>3593152</wp:posOffset>
                </wp:positionV>
                <wp:extent cx="3562350" cy="2380615"/>
                <wp:effectExtent l="0" t="0" r="0" b="635"/>
                <wp:wrapTight wrapText="bothSides">
                  <wp:wrapPolygon edited="0">
                    <wp:start x="9703" y="0"/>
                    <wp:lineTo x="462" y="1728"/>
                    <wp:lineTo x="347" y="2420"/>
                    <wp:lineTo x="1271" y="2938"/>
                    <wp:lineTo x="462" y="4494"/>
                    <wp:lineTo x="462" y="5185"/>
                    <wp:lineTo x="1271" y="5704"/>
                    <wp:lineTo x="231" y="6914"/>
                    <wp:lineTo x="0" y="7432"/>
                    <wp:lineTo x="0" y="9507"/>
                    <wp:lineTo x="809" y="11235"/>
                    <wp:lineTo x="1271" y="11235"/>
                    <wp:lineTo x="693" y="11926"/>
                    <wp:lineTo x="693" y="12445"/>
                    <wp:lineTo x="1271" y="14001"/>
                    <wp:lineTo x="1040" y="14519"/>
                    <wp:lineTo x="1040" y="21433"/>
                    <wp:lineTo x="20907" y="21433"/>
                    <wp:lineTo x="21022" y="16766"/>
                    <wp:lineTo x="21484" y="14519"/>
                    <wp:lineTo x="21484" y="1728"/>
                    <wp:lineTo x="19752" y="1383"/>
                    <wp:lineTo x="11897" y="0"/>
                    <wp:lineTo x="9703" y="0"/>
                  </wp:wrapPolygon>
                </wp:wrapTight>
                <wp:docPr id="15" name="Group 15"/>
                <wp:cNvGraphicFramePr/>
                <a:graphic xmlns:a="http://schemas.openxmlformats.org/drawingml/2006/main">
                  <a:graphicData uri="http://schemas.microsoft.com/office/word/2010/wordprocessingGroup">
                    <wpg:wgp>
                      <wpg:cNvGrpSpPr/>
                      <wpg:grpSpPr>
                        <a:xfrm>
                          <a:off x="0" y="0"/>
                          <a:ext cx="3562350" cy="2380615"/>
                          <a:chOff x="0" y="0"/>
                          <a:chExt cx="3562350" cy="2332382"/>
                        </a:xfrm>
                      </wpg:grpSpPr>
                      <pic:pic xmlns:pic="http://schemas.openxmlformats.org/drawingml/2006/picture">
                        <pic:nvPicPr>
                          <pic:cNvPr id="8" name="Picture 8" descr="C:\Users\parth\AppData\Local\Microsoft\Windows\INetCache\Content.MSO\7A0B1B2F.tmp"/>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wps:wsp>
                        <wps:cNvPr id="7" name="Text Box 2"/>
                        <wps:cNvSpPr txBox="1">
                          <a:spLocks noChangeArrowheads="1"/>
                        </wps:cNvSpPr>
                        <wps:spPr bwMode="auto">
                          <a:xfrm>
                            <a:off x="201880" y="1793118"/>
                            <a:ext cx="3223894" cy="539264"/>
                          </a:xfrm>
                          <a:prstGeom prst="rect">
                            <a:avLst/>
                          </a:prstGeom>
                          <a:solidFill>
                            <a:srgbClr val="FFFFFF"/>
                          </a:solidFill>
                          <a:ln w="9525">
                            <a:noFill/>
                            <a:miter lim="800000"/>
                            <a:headEnd/>
                            <a:tailEnd/>
                          </a:ln>
                        </wps:spPr>
                        <wps:txb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3C63D69" id="Group 15" o:spid="_x0000_s1143" style="position:absolute;left:0;text-align:left;margin-left:249.6pt;margin-top:282.95pt;width:280.5pt;height:187.45pt;z-index:-251598848;mso-position-horizontal-relative:margin;mso-height-relative:margin" coordsize="35623,23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">
                <v:shape id="Picture 8" o:spid="_x0000_s1144" type="#_x0000_t75" style="position:absolute;width:35623;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">
                  <v:imagedata r:id="rId13" o:title="7A0B1B2F"/>
                </v:shape>
                <v:shape id="Text Box 2" o:spid="_x0000_s1145" type="#_x0000_t202" style="position:absolute;left:2018;top:17931;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v:textbox>
                </v:shape>
                <w10:wrap type="tight" anchorx="margin"/>
              </v:group>
            </w:pict>
          </mc:Fallback>
        </mc:AlternateContent>
      </w:r>
      <w:bookmarkEnd w:id="0"/>
      <w:r w:rsidR="00A26F84" w:rsidRPr="00A26F84">
        <w:rPr>
          <w:noProof/>
          <w:sz w:val="24"/>
          <w:szCs w:val="24"/>
        </w:rPr>
        <mc:AlternateContent>
          <mc:Choice Requires="wpg">
            <w:drawing>
              <wp:anchor distT="0" distB="0" distL="114300" distR="114300" simplePos="0" relativeHeight="251711488" behindDoc="1" locked="0" layoutInCell="1" allowOverlap="1" wp14:anchorId="72473646" wp14:editId="52368775">
                <wp:simplePos x="0" y="0"/>
                <wp:positionH relativeFrom="margin">
                  <wp:align>center</wp:align>
                </wp:positionH>
                <wp:positionV relativeFrom="paragraph">
                  <wp:posOffset>223</wp:posOffset>
                </wp:positionV>
                <wp:extent cx="6678930" cy="2113280"/>
                <wp:effectExtent l="0" t="0" r="7620" b="1270"/>
                <wp:wrapTight wrapText="bothSides">
                  <wp:wrapPolygon edited="0">
                    <wp:start x="3573" y="0"/>
                    <wp:lineTo x="370" y="779"/>
                    <wp:lineTo x="185" y="3310"/>
                    <wp:lineTo x="616" y="3310"/>
                    <wp:lineTo x="246" y="5257"/>
                    <wp:lineTo x="0" y="7204"/>
                    <wp:lineTo x="0" y="9541"/>
                    <wp:lineTo x="185" y="12656"/>
                    <wp:lineTo x="554" y="15772"/>
                    <wp:lineTo x="678" y="21418"/>
                    <wp:lineTo x="21563" y="21418"/>
                    <wp:lineTo x="21563" y="17719"/>
                    <wp:lineTo x="21317" y="12656"/>
                    <wp:lineTo x="21440" y="779"/>
                    <wp:lineTo x="21132" y="584"/>
                    <wp:lineTo x="18421" y="0"/>
                    <wp:lineTo x="3573" y="0"/>
                  </wp:wrapPolygon>
                </wp:wrapTight>
                <wp:docPr id="14" name="Group 14"/>
                <wp:cNvGraphicFramePr/>
                <a:graphic xmlns:a="http://schemas.openxmlformats.org/drawingml/2006/main">
                  <a:graphicData uri="http://schemas.microsoft.com/office/word/2010/wordprocessingGroup">
                    <wpg:wgp>
                      <wpg:cNvGrpSpPr/>
                      <wpg:grpSpPr>
                        <a:xfrm>
                          <a:off x="0" y="0"/>
                          <a:ext cx="6678930" cy="2113280"/>
                          <a:chOff x="0" y="0"/>
                          <a:chExt cx="6679392" cy="2113305"/>
                        </a:xfrm>
                      </wpg:grpSpPr>
                      <pic:pic xmlns:pic="http://schemas.openxmlformats.org/drawingml/2006/picture">
                        <pic:nvPicPr>
                          <pic:cNvPr id="5"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49382" y="1727860"/>
                            <a:ext cx="6430010" cy="385445"/>
                          </a:xfrm>
                          <a:prstGeom prst="rect">
                            <a:avLst/>
                          </a:prstGeom>
                          <a:solidFill>
                            <a:srgbClr val="FFFFFF"/>
                          </a:solidFill>
                          <a:ln w="9525">
                            <a:noFill/>
                            <a:miter lim="800000"/>
                            <a:headEnd/>
                            <a:tailEnd/>
                          </a:ln>
                        </wps:spPr>
                        <wps:txbx>
                          <w:txbxContent>
                            <w:p w14:paraId="62E64D71" w14:textId="3253EFEA" w:rsidR="009F24D5" w:rsidRDefault="009F24D5">
                              <w:r>
                                <w:t xml:space="preserve">Figure 7: </w:t>
                              </w:r>
                              <w:r w:rsidR="00703D2F">
                                <w:t>Bit requirements for each axis when encoded with initial and previous value encoding (350 samples for each run).</w:t>
                              </w:r>
                            </w:p>
                          </w:txbxContent>
                        </wps:txbx>
                        <wps:bodyPr rot="0" vert="horz" wrap="square" lIns="91440" tIns="45720" rIns="91440" bIns="45720" anchor="t" anchorCtr="0">
                          <a:noAutofit/>
                        </wps:bodyPr>
                      </wps:wsp>
                    </wpg:wgp>
                  </a:graphicData>
                </a:graphic>
              </wp:anchor>
            </w:drawing>
          </mc:Choice>
          <mc:Fallback>
            <w:pict>
              <v:group w14:anchorId="72473646" id="Group 14" o:spid="_x0000_s1146" style="position:absolute;left:0;text-align:left;margin-left:0;margin-top:0;width:525.9pt;height:166.4pt;z-index:-251604992;mso-position-horizontal:center;mso-position-horizontal-relative:margin" coordsize="66793,2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">
                <v:shape id="Picture 4" o:spid="_x0000_s1147" type="#_x0000_t75" style="position:absolute;width:66255;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">
                  <v:imagedata r:id="rId11" o:title="" croptop="32829f"/>
                </v:shape>
                <v:shape id="Text Box 2" o:spid="_x0000_s1148" type="#_x0000_t202" style="position:absolute;left:2493;top:17278;width:64300;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E64D71" w14:textId="3253EFEA" w:rsidR="009F24D5" w:rsidRDefault="009F24D5">
                        <w:r>
                          <w:t xml:space="preserve">Figure 7: </w:t>
                        </w:r>
                        <w:r w:rsidR="00703D2F">
                          <w:t>Bit requirements for each axis when encoded with initial and previous value encoding (350 samples for each run).</w:t>
                        </w:r>
                      </w:p>
                    </w:txbxContent>
                  </v:textbox>
                </v:shape>
                <w10:wrap type="tight" anchorx="margin"/>
              </v:group>
            </w:pict>
          </mc:Fallback>
        </mc:AlternateContent>
      </w:r>
      <w:r w:rsidR="00FA2620" w:rsidRPr="00A26F84">
        <w:rPr>
          <w:sz w:val="24"/>
          <w:szCs w:val="24"/>
        </w:rPr>
        <w:t xml:space="preserve">Using differences as an encoding method also enables us to </w:t>
      </w:r>
      <w:r w:rsidR="00C63B4C" w:rsidRPr="00A26F84">
        <w:rPr>
          <w:sz w:val="24"/>
          <w:szCs w:val="24"/>
        </w:rPr>
        <w:t xml:space="preserve">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w:t>
      </w:r>
      <w:proofErr w:type="gramStart"/>
      <w:r w:rsidR="00C63B4C" w:rsidRPr="00A26F84">
        <w:rPr>
          <w:sz w:val="24"/>
          <w:szCs w:val="24"/>
        </w:rPr>
        <w:t>It is clear that previous</w:t>
      </w:r>
      <w:proofErr w:type="gramEnd"/>
      <w:r w:rsidR="00C63B4C" w:rsidRPr="00A26F84">
        <w:rPr>
          <w:sz w:val="24"/>
          <w:szCs w:val="24"/>
        </w:rPr>
        <w:t xml:space="preserve">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sidRPr="00A26F84">
        <w:rPr>
          <w:sz w:val="24"/>
          <w:szCs w:val="24"/>
        </w:rPr>
        <w:t xml:space="preserve"> Figure 6 gave an impression of the encodings being </w:t>
      </w:r>
      <w:proofErr w:type="gramStart"/>
      <w:r w:rsidR="00510E94" w:rsidRPr="00A26F84">
        <w:rPr>
          <w:sz w:val="24"/>
          <w:szCs w:val="24"/>
        </w:rPr>
        <w:t>similar to</w:t>
      </w:r>
      <w:proofErr w:type="gramEnd"/>
      <w:r w:rsidR="00510E94" w:rsidRPr="00A26F84">
        <w:rPr>
          <w:sz w:val="24"/>
          <w:szCs w:val="24"/>
        </w:rPr>
        <w:t xml:space="preserve"> each other but the clear distinction in Figure 7 shows that previous value encoding is the better compression method to use for all axes.</w:t>
      </w:r>
    </w:p>
    <w:p w14:paraId="17C7AD4D" w14:textId="09B3FE66" w:rsidR="00692C15" w:rsidRPr="00A26F84" w:rsidRDefault="00B07B03" w:rsidP="00655CB7">
      <w:pPr>
        <w:pStyle w:val="Text"/>
        <w:rPr>
          <w:sz w:val="24"/>
          <w:szCs w:val="24"/>
        </w:rPr>
      </w:pPr>
      <w:r w:rsidRPr="00A26F84">
        <w:rPr>
          <w:sz w:val="24"/>
          <w:szCs w:val="24"/>
        </w:rPr>
        <w:t>The use of Huffman on our data produced very surprising results. Figure 8 shows the outcome of using Huffman coding for compressing integers. The histogram shows compression ratios being very close to</w:t>
      </w:r>
      <w:r w:rsidR="00655CB7" w:rsidRPr="00A26F84">
        <w:rPr>
          <w:sz w:val="24"/>
          <w:szCs w:val="24"/>
        </w:rPr>
        <w:t xml:space="preserve"> </w:t>
      </w:r>
      <w:r w:rsidRPr="00A26F84">
        <w:rPr>
          <w:sz w:val="24"/>
          <w:szCs w:val="24"/>
        </w:rPr>
        <w:t xml:space="preserve">100%. This means that the compressed size of the binary packet was not much smaller than the original binary packet. With an average compression ratio of 95%, </w:t>
      </w:r>
      <w:r w:rsidR="00027BCF" w:rsidRPr="00A26F84">
        <w:rPr>
          <w:sz w:val="24"/>
          <w:szCs w:val="24"/>
        </w:rPr>
        <w:t>Huffman coding provides very little</w:t>
      </w:r>
      <w:r w:rsidR="00692C15" w:rsidRPr="00A26F84">
        <w:rPr>
          <w:sz w:val="24"/>
          <w:szCs w:val="24"/>
        </w:rPr>
        <w:t xml:space="preserve"> (only 5%)</w:t>
      </w:r>
      <w:r w:rsidR="00027BCF" w:rsidRPr="00A26F84">
        <w:rPr>
          <w:sz w:val="24"/>
          <w:szCs w:val="24"/>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w:t>
      </w:r>
      <w:proofErr w:type="gramStart"/>
      <w:r w:rsidR="00027BCF" w:rsidRPr="00A26F84">
        <w:rPr>
          <w:sz w:val="24"/>
          <w:szCs w:val="24"/>
        </w:rPr>
        <w:t>capability</w:t>
      </w:r>
      <w:proofErr w:type="gramEnd"/>
      <w:r w:rsidR="00027BCF" w:rsidRPr="00A26F84">
        <w:rPr>
          <w:sz w:val="24"/>
          <w:szCs w:val="24"/>
        </w:rPr>
        <w:t xml:space="preserve"> but it seems to be completely inappropriate for our usage.</w:t>
      </w:r>
    </w:p>
    <w:p w14:paraId="0A222D98" w14:textId="1609D4BB" w:rsidR="00A26F84" w:rsidRPr="00A26F84" w:rsidRDefault="00027BCF" w:rsidP="00A26F84">
      <w:pPr>
        <w:pStyle w:val="Text"/>
        <w:rPr>
          <w:sz w:val="24"/>
          <w:szCs w:val="24"/>
        </w:rPr>
      </w:pPr>
      <w:r w:rsidRPr="00A26F84">
        <w:rPr>
          <w:sz w:val="24"/>
          <w:szCs w:val="24"/>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1FEB6104" w:rsidR="00027BCF" w:rsidRPr="00A26F84" w:rsidRDefault="00027BCF" w:rsidP="009F24D5">
      <w:pPr>
        <w:pStyle w:val="Text"/>
        <w:ind w:firstLine="0"/>
        <w:rPr>
          <w:sz w:val="24"/>
          <w:szCs w:val="24"/>
        </w:rPr>
      </w:pPr>
      <w:r w:rsidRPr="00A26F84">
        <w:rPr>
          <w:sz w:val="24"/>
          <w:szCs w:val="24"/>
        </w:rPr>
        <w:tab/>
        <w:t>One possible solution to the comma is to add signs instead of commas in front of all integers</w:t>
      </w:r>
      <w:r w:rsidR="00692C15" w:rsidRPr="00A26F84">
        <w:rPr>
          <w:sz w:val="24"/>
          <w:szCs w:val="24"/>
        </w:rPr>
        <w:t xml:space="preserve"> (</w:t>
      </w:r>
      <w:proofErr w:type="spellStart"/>
      <w:r w:rsidR="00692C15" w:rsidRPr="00A26F84">
        <w:rPr>
          <w:sz w:val="24"/>
          <w:szCs w:val="24"/>
        </w:rPr>
        <w:t>eg.</w:t>
      </w:r>
      <w:proofErr w:type="spellEnd"/>
      <w:r w:rsidR="00692C15" w:rsidRPr="00A26F84">
        <w:rPr>
          <w:sz w:val="24"/>
          <w:szCs w:val="24"/>
        </w:rPr>
        <w:t xml:space="preserve"> -12,</w:t>
      </w:r>
      <w:proofErr w:type="gramStart"/>
      <w:r w:rsidR="00692C15" w:rsidRPr="00A26F84">
        <w:rPr>
          <w:sz w:val="24"/>
          <w:szCs w:val="24"/>
        </w:rPr>
        <w:t>4,-</w:t>
      </w:r>
      <w:proofErr w:type="gramEnd"/>
      <w:r w:rsidR="00692C15" w:rsidRPr="00A26F84">
        <w:rPr>
          <w:sz w:val="24"/>
          <w:szCs w:val="24"/>
        </w:rPr>
        <w:t>6 becomes -12+4-6)</w:t>
      </w:r>
      <w:r w:rsidRPr="00A26F84">
        <w:rPr>
          <w:sz w:val="24"/>
          <w:szCs w:val="24"/>
        </w:rPr>
        <w:t>. Th</w:t>
      </w:r>
      <w:r w:rsidR="00692C15" w:rsidRPr="00A26F84">
        <w:rPr>
          <w:sz w:val="24"/>
          <w:szCs w:val="24"/>
        </w:rPr>
        <w:t>e signs</w:t>
      </w:r>
      <w:r w:rsidRPr="00A26F84">
        <w:rPr>
          <w:sz w:val="24"/>
          <w:szCs w:val="24"/>
        </w:rPr>
        <w:t xml:space="preserve"> would allow </w:t>
      </w:r>
      <w:r w:rsidR="00692C15" w:rsidRPr="00A26F84">
        <w:rPr>
          <w:sz w:val="24"/>
          <w:szCs w:val="24"/>
        </w:rPr>
        <w:lastRenderedPageBreak/>
        <w:t xml:space="preserve">for the differentiation between each axis but would only be effective for situations when a negative number follows a comma. Considering the sinusoidal nature of the data, this would remove approximately half of the commas which would be </w:t>
      </w:r>
      <w:r w:rsidR="00754591">
        <w:rPr>
          <w:noProof/>
          <w:sz w:val="24"/>
          <w:szCs w:val="24"/>
        </w:rPr>
        <mc:AlternateContent>
          <mc:Choice Requires="wpg">
            <w:drawing>
              <wp:anchor distT="0" distB="0" distL="114300" distR="114300" simplePos="0" relativeHeight="251741184" behindDoc="1" locked="0" layoutInCell="1" allowOverlap="1" wp14:anchorId="12B400E0" wp14:editId="77A071C0">
                <wp:simplePos x="0" y="0"/>
                <wp:positionH relativeFrom="column">
                  <wp:posOffset>3233989</wp:posOffset>
                </wp:positionH>
                <wp:positionV relativeFrom="paragraph">
                  <wp:posOffset>1090336</wp:posOffset>
                </wp:positionV>
                <wp:extent cx="3397250" cy="5309310"/>
                <wp:effectExtent l="0" t="0" r="0" b="5715"/>
                <wp:wrapTight wrapText="bothSides">
                  <wp:wrapPolygon edited="0">
                    <wp:start x="9932" y="0"/>
                    <wp:lineTo x="1332" y="310"/>
                    <wp:lineTo x="242" y="388"/>
                    <wp:lineTo x="0" y="2170"/>
                    <wp:lineTo x="0" y="4340"/>
                    <wp:lineTo x="242" y="5735"/>
                    <wp:lineTo x="1090" y="6278"/>
                    <wp:lineTo x="2059" y="6278"/>
                    <wp:lineTo x="1211" y="6975"/>
                    <wp:lineTo x="1090" y="7518"/>
                    <wp:lineTo x="484" y="7518"/>
                    <wp:lineTo x="0" y="8060"/>
                    <wp:lineTo x="0" y="11005"/>
                    <wp:lineTo x="242" y="12865"/>
                    <wp:lineTo x="7146" y="13718"/>
                    <wp:lineTo x="1696" y="13718"/>
                    <wp:lineTo x="242" y="13873"/>
                    <wp:lineTo x="0" y="15578"/>
                    <wp:lineTo x="0" y="17826"/>
                    <wp:lineTo x="242" y="19686"/>
                    <wp:lineTo x="848" y="19996"/>
                    <wp:lineTo x="848" y="21546"/>
                    <wp:lineTo x="21439" y="21546"/>
                    <wp:lineTo x="21439" y="13718"/>
                    <wp:lineTo x="15746" y="13718"/>
                    <wp:lineTo x="21439" y="12943"/>
                    <wp:lineTo x="21439" y="6975"/>
                    <wp:lineTo x="21317" y="6898"/>
                    <wp:lineTo x="19379" y="6278"/>
                    <wp:lineTo x="21075" y="6278"/>
                    <wp:lineTo x="21439" y="6045"/>
                    <wp:lineTo x="21439" y="310"/>
                    <wp:lineTo x="12112" y="0"/>
                    <wp:lineTo x="9932" y="0"/>
                  </wp:wrapPolygon>
                </wp:wrapTight>
                <wp:docPr id="57" name="Group 57"/>
                <wp:cNvGraphicFramePr/>
                <a:graphic xmlns:a="http://schemas.openxmlformats.org/drawingml/2006/main">
                  <a:graphicData uri="http://schemas.microsoft.com/office/word/2010/wordprocessingGroup">
                    <wpg:wgp>
                      <wpg:cNvGrpSpPr/>
                      <wpg:grpSpPr>
                        <a:xfrm>
                          <a:off x="0" y="0"/>
                          <a:ext cx="3397250" cy="5309310"/>
                          <a:chOff x="0" y="0"/>
                          <a:chExt cx="3397250" cy="5309460"/>
                        </a:xfrm>
                      </wpg:grpSpPr>
                      <wpg:grpSp>
                        <wpg:cNvPr id="9" name="Group 9"/>
                        <wpg:cNvGrpSpPr/>
                        <wpg:grpSpPr>
                          <a:xfrm>
                            <a:off x="0" y="0"/>
                            <a:ext cx="3397250" cy="4963795"/>
                            <a:chOff x="0" y="0"/>
                            <a:chExt cx="4718050" cy="6893560"/>
                          </a:xfrm>
                        </wpg:grpSpPr>
                        <pic:pic xmlns:pic="http://schemas.openxmlformats.org/drawingml/2006/picture">
                          <pic:nvPicPr>
                            <pic:cNvPr id="10" name="Picture 2"/>
                            <pic:cNvPicPr>
                              <a:picLocks noChangeAspect="1"/>
                            </pic:cNvPicPr>
                          </pic:nvPicPr>
                          <pic:blipFill rotWithShape="1">
                            <a:blip r:embed="rId14">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pic:cNvPicPr>
                              <a:picLocks noChangeAspect="1"/>
                            </pic:cNvPicPr>
                          </pic:nvPicPr>
                          <pic:blipFill rotWithShape="1">
                            <a:blip r:embed="rId14">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pic:cNvPicPr>
                          </pic:nvPicPr>
                          <pic:blipFill rotWithShape="1">
                            <a:blip r:embed="rId14">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grpSp>
                      <wps:wsp>
                        <wps:cNvPr id="56" name="Text Box 2"/>
                        <wps:cNvSpPr txBox="1">
                          <a:spLocks noChangeArrowheads="1"/>
                        </wps:cNvSpPr>
                        <wps:spPr bwMode="auto">
                          <a:xfrm>
                            <a:off x="172192" y="4916385"/>
                            <a:ext cx="3223894" cy="393075"/>
                          </a:xfrm>
                          <a:prstGeom prst="rect">
                            <a:avLst/>
                          </a:prstGeom>
                          <a:solidFill>
                            <a:srgbClr val="FFFFFF"/>
                          </a:solidFill>
                          <a:ln w="9525">
                            <a:noFill/>
                            <a:miter lim="800000"/>
                            <a:headEnd/>
                            <a:tailEnd/>
                          </a:ln>
                        </wps:spPr>
                        <wps:txbx>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w:t>
                              </w:r>
                              <w:proofErr w:type="spellStart"/>
                              <w:r w:rsidR="00703D2F">
                                <w:t>Golomb</w:t>
                              </w:r>
                              <w:proofErr w:type="spellEnd"/>
                              <w:r w:rsidR="00703D2F">
                                <w:t xml:space="preserve"> coding.</w:t>
                              </w:r>
                            </w:p>
                          </w:txbxContent>
                        </wps:txbx>
                        <wps:bodyPr rot="0" vert="horz" wrap="square" lIns="91440" tIns="45720" rIns="91440" bIns="45720" anchor="t" anchorCtr="0">
                          <a:spAutoFit/>
                        </wps:bodyPr>
                      </wps:wsp>
                    </wpg:wgp>
                  </a:graphicData>
                </a:graphic>
              </wp:anchor>
            </w:drawing>
          </mc:Choice>
          <mc:Fallback>
            <w:pict>
              <v:group w14:anchorId="12B400E0" id="Group 57" o:spid="_x0000_s1149" style="position:absolute;left:0;text-align:left;margin-left:254.65pt;margin-top:85.85pt;width:267.5pt;height:418.05pt;z-index:-251575296" coordsize="33972,5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">
                <v:group id="Group 9" o:spid="_x0000_s1150" style="position:absolute;width:33972;height:49637" coordsize="47180,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151"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5" o:title="" cropbottom="43500f"/>
                  </v:shape>
                  <v:shape id="Picture 2" o:spid="_x0000_s1152"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5" o:title="" croptop="21702f" cropbottom="21794f"/>
                  </v:shape>
                  <v:shape id="Picture 2" o:spid="_x0000_s1153"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5" o:title="" croptop="43500f"/>
                  </v:shape>
                </v:group>
                <v:shape id="Text Box 2" o:spid="_x0000_s1154" type="#_x0000_t202" style="position:absolute;left:1721;top:49163;width:32239;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w:t>
                        </w:r>
                        <w:proofErr w:type="spellStart"/>
                        <w:r w:rsidR="00703D2F">
                          <w:t>Golomb</w:t>
                        </w:r>
                        <w:proofErr w:type="spellEnd"/>
                        <w:r w:rsidR="00703D2F">
                          <w:t xml:space="preserve"> coding.</w:t>
                        </w:r>
                      </w:p>
                    </w:txbxContent>
                  </v:textbox>
                </v:shape>
                <w10:wrap type="tight"/>
              </v:group>
            </w:pict>
          </mc:Fallback>
        </mc:AlternateContent>
      </w:r>
      <w:r w:rsidR="00692C15" w:rsidRPr="00A26F84">
        <w:rPr>
          <w:sz w:val="24"/>
          <w:szCs w:val="24"/>
        </w:rPr>
        <w:t xml:space="preserve">an improvement but wouldn’t provide a significant boost in compression ratios since the main cause of the large size is due to the encoding of each digit </w:t>
      </w:r>
      <w:r w:rsidR="00754591" w:rsidRPr="00A26F84">
        <w:rPr>
          <w:noProof/>
          <w:sz w:val="24"/>
          <w:szCs w:val="24"/>
        </w:rPr>
        <mc:AlternateContent>
          <mc:Choice Requires="wpg">
            <w:drawing>
              <wp:anchor distT="0" distB="0" distL="114300" distR="114300" simplePos="0" relativeHeight="251738112" behindDoc="1" locked="0" layoutInCell="1" allowOverlap="1" wp14:anchorId="56923561" wp14:editId="48468262">
                <wp:simplePos x="0" y="0"/>
                <wp:positionH relativeFrom="column">
                  <wp:align>right</wp:align>
                </wp:positionH>
                <wp:positionV relativeFrom="paragraph">
                  <wp:posOffset>1655750</wp:posOffset>
                </wp:positionV>
                <wp:extent cx="3340100" cy="2242820"/>
                <wp:effectExtent l="0" t="0" r="0" b="5080"/>
                <wp:wrapTight wrapText="bothSides">
                  <wp:wrapPolygon edited="0">
                    <wp:start x="9609" y="0"/>
                    <wp:lineTo x="2710" y="1284"/>
                    <wp:lineTo x="1232" y="1835"/>
                    <wp:lineTo x="1232" y="3119"/>
                    <wp:lineTo x="493" y="3669"/>
                    <wp:lineTo x="493" y="4220"/>
                    <wp:lineTo x="1232" y="6054"/>
                    <wp:lineTo x="246" y="6421"/>
                    <wp:lineTo x="0" y="7155"/>
                    <wp:lineTo x="0" y="8990"/>
                    <wp:lineTo x="370" y="11925"/>
                    <wp:lineTo x="1109" y="14861"/>
                    <wp:lineTo x="0" y="16328"/>
                    <wp:lineTo x="0" y="21465"/>
                    <wp:lineTo x="21066" y="21465"/>
                    <wp:lineTo x="21436" y="14861"/>
                    <wp:lineTo x="21436" y="1651"/>
                    <wp:lineTo x="19957" y="1284"/>
                    <wp:lineTo x="11827" y="0"/>
                    <wp:lineTo x="9609" y="0"/>
                  </wp:wrapPolygon>
                </wp:wrapTight>
                <wp:docPr id="55" name="Group 55"/>
                <wp:cNvGraphicFramePr/>
                <a:graphic xmlns:a="http://schemas.openxmlformats.org/drawingml/2006/main">
                  <a:graphicData uri="http://schemas.microsoft.com/office/word/2010/wordprocessingGroup">
                    <wpg:wgp>
                      <wpg:cNvGrpSpPr/>
                      <wpg:grpSpPr>
                        <a:xfrm>
                          <a:off x="0" y="0"/>
                          <a:ext cx="3340100" cy="2242820"/>
                          <a:chOff x="0" y="0"/>
                          <a:chExt cx="3340100" cy="2243207"/>
                        </a:xfrm>
                      </wpg:grpSpPr>
                      <pic:pic xmlns:pic="http://schemas.openxmlformats.org/drawingml/2006/picture">
                        <pic:nvPicPr>
                          <pic:cNvPr id="52" name="Picture 52" descr="C:\Users\parth\AppData\Local\Microsoft\Windows\INetCache\Content.MSO\BC8BC831.t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0100" cy="1668145"/>
                          </a:xfrm>
                          <a:prstGeom prst="rect">
                            <a:avLst/>
                          </a:prstGeom>
                          <a:noFill/>
                          <a:ln>
                            <a:noFill/>
                          </a:ln>
                        </pic:spPr>
                      </pic:pic>
                      <wps:wsp>
                        <wps:cNvPr id="54" name="Text Box 2"/>
                        <wps:cNvSpPr txBox="1">
                          <a:spLocks noChangeArrowheads="1"/>
                        </wps:cNvSpPr>
                        <wps:spPr bwMode="auto">
                          <a:xfrm>
                            <a:off x="23750" y="1704000"/>
                            <a:ext cx="3223894" cy="539207"/>
                          </a:xfrm>
                          <a:prstGeom prst="rect">
                            <a:avLst/>
                          </a:prstGeom>
                          <a:solidFill>
                            <a:srgbClr val="FFFFFF"/>
                          </a:solidFill>
                          <a:ln w="9525">
                            <a:noFill/>
                            <a:miter lim="800000"/>
                            <a:headEnd/>
                            <a:tailEnd/>
                          </a:ln>
                        </wps:spPr>
                        <wps:txbx>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wps:txbx>
                        <wps:bodyPr rot="0" vert="horz" wrap="square" lIns="91440" tIns="45720" rIns="91440" bIns="45720" anchor="t" anchorCtr="0">
                          <a:spAutoFit/>
                        </wps:bodyPr>
                      </wps:wsp>
                    </wpg:wgp>
                  </a:graphicData>
                </a:graphic>
              </wp:anchor>
            </w:drawing>
          </mc:Choice>
          <mc:Fallback>
            <w:pict>
              <v:group w14:anchorId="56923561" id="Group 55" o:spid="_x0000_s1155" style="position:absolute;left:0;text-align:left;margin-left:211.8pt;margin-top:130.35pt;width:263pt;height:176.6pt;z-index:-251578368;mso-position-horizontal:right" coordsize="33401,22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">
                <v:shape id="Picture 52" o:spid="_x0000_s1156" type="#_x0000_t75" style="position:absolute;width:33401;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">
                  <v:imagedata r:id="rId17" o:title="BC8BC831"/>
                </v:shape>
                <v:shape id="Text Box 2" o:spid="_x0000_s1157" type="#_x0000_t202" style="position:absolute;left:237;top:17040;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gVwwAAANsAAAAPAAAAZHJzL2Rvd25yZXYueG1sRI/NasJA&#10;FIX3Qt9huAV3OrEY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30lYFcMAAADbAAAADwAA&#10;AAAAAAAAAAAAAAAHAgAAZHJzL2Rvd25yZXYueG1sUEsFBgAAAAADAAMAtwAAAPcCAAAAAA==&#10;" stroked="f">
                  <v:textbox style="mso-fit-shape-to-text:t">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v:textbox>
                </v:shape>
                <w10:wrap type="tight"/>
              </v:group>
            </w:pict>
          </mc:Fallback>
        </mc:AlternateContent>
      </w:r>
      <w:r w:rsidR="00692C15" w:rsidRPr="00A26F84">
        <w:rPr>
          <w:sz w:val="24"/>
          <w:szCs w:val="24"/>
        </w:rPr>
        <w:t xml:space="preserve">rather than the </w:t>
      </w:r>
      <w:proofErr w:type="gramStart"/>
      <w:r w:rsidR="00692C15" w:rsidRPr="00A26F84">
        <w:rPr>
          <w:sz w:val="24"/>
          <w:szCs w:val="24"/>
        </w:rPr>
        <w:t>number as a whole</w:t>
      </w:r>
      <w:proofErr w:type="gramEnd"/>
      <w:r w:rsidR="00692C15" w:rsidRPr="00A26F84">
        <w:rPr>
          <w:sz w:val="24"/>
          <w:szCs w:val="24"/>
        </w:rPr>
        <w:t>.</w:t>
      </w:r>
    </w:p>
    <w:p w14:paraId="6A7DBA28" w14:textId="2F05696C" w:rsidR="004E70AD" w:rsidRPr="00A26F84" w:rsidRDefault="004E70AD" w:rsidP="009F24D5">
      <w:pPr>
        <w:pStyle w:val="Text"/>
        <w:ind w:firstLine="0"/>
        <w:rPr>
          <w:sz w:val="24"/>
          <w:szCs w:val="24"/>
        </w:rPr>
      </w:pPr>
      <w:r w:rsidRPr="00A26F84">
        <w:rPr>
          <w:sz w:val="24"/>
          <w:szCs w:val="24"/>
        </w:rPr>
        <w:tab/>
        <w:t>The results for the Huffman encoding seen in Figure 8 is when the integers are processed through initial value coding first. This would reduce the impact of encoding each digit since the integers would be smaller after some pre-processing.</w:t>
      </w:r>
    </w:p>
    <w:p w14:paraId="30D19AE7" w14:textId="07E2981A" w:rsidR="00785A14" w:rsidRPr="00A26F84" w:rsidRDefault="004E70AD" w:rsidP="009F24D5">
      <w:pPr>
        <w:pStyle w:val="Text"/>
        <w:ind w:firstLine="0"/>
        <w:rPr>
          <w:sz w:val="24"/>
          <w:szCs w:val="24"/>
        </w:rPr>
      </w:pPr>
      <w:r w:rsidRPr="00A26F84">
        <w:rPr>
          <w:sz w:val="24"/>
          <w:szCs w:val="24"/>
        </w:rPr>
        <w:tab/>
        <w:t xml:space="preserve">Since we see previous value to be better than initial value encoding, we tried to apply previous value before using </w:t>
      </w:r>
      <w:proofErr w:type="gramStart"/>
      <w:r w:rsidRPr="00A26F84">
        <w:rPr>
          <w:sz w:val="24"/>
          <w:szCs w:val="24"/>
        </w:rPr>
        <w:t>Huffman</w:t>
      </w:r>
      <w:proofErr w:type="gramEnd"/>
      <w:r w:rsidRPr="00A26F84">
        <w:rPr>
          <w:sz w:val="24"/>
          <w:szCs w:val="24"/>
        </w:rPr>
        <w:t xml:space="preserve"> but we still see very mediocre results. With average compression of only 60%</w:t>
      </w:r>
      <w:r w:rsidR="00DB52B7" w:rsidRPr="00A26F84">
        <w:rPr>
          <w:sz w:val="24"/>
          <w:szCs w:val="24"/>
        </w:rPr>
        <w:t xml:space="preserve">, we can see from </w:t>
      </w:r>
      <w:r w:rsidR="00785A14" w:rsidRPr="00A26F84">
        <w:rPr>
          <w:sz w:val="24"/>
          <w:szCs w:val="24"/>
        </w:rPr>
        <w:t>Figure 9 that the overall spread of compression ratios is far smaller than when initial value encoding is applied. This further reinforces the position of previous value coding as being superior in both compressed amount and consistency.</w:t>
      </w:r>
    </w:p>
    <w:p w14:paraId="2A21BB0C" w14:textId="18D4FD5A" w:rsidR="002148F5" w:rsidRPr="00A26F84" w:rsidRDefault="00832129" w:rsidP="002148F5">
      <w:pPr>
        <w:pStyle w:val="Text"/>
        <w:rPr>
          <w:sz w:val="24"/>
          <w:szCs w:val="24"/>
        </w:rPr>
      </w:pPr>
      <w:proofErr w:type="spellStart"/>
      <w:r w:rsidRPr="00A26F84">
        <w:rPr>
          <w:sz w:val="24"/>
          <w:szCs w:val="24"/>
        </w:rPr>
        <w:t>Golomb</w:t>
      </w:r>
      <w:proofErr w:type="spellEnd"/>
      <w:r w:rsidRPr="00A26F84">
        <w:rPr>
          <w:sz w:val="24"/>
          <w:szCs w:val="24"/>
        </w:rPr>
        <w:t xml:space="preserve"> coding was the final compression method and due to its unique nature of requiring a </w:t>
      </w:r>
      <w:r w:rsidR="00362BF3" w:rsidRPr="00A26F84">
        <w:rPr>
          <w:sz w:val="24"/>
          <w:szCs w:val="24"/>
        </w:rPr>
        <w:t>value dictated by the user, we needed to use more than just compression percentages to quantify its performance. We compared the</w:t>
      </w:r>
      <w:r w:rsidR="001B7C0A" w:rsidRPr="00A26F84">
        <w:rPr>
          <w:sz w:val="24"/>
          <w:szCs w:val="24"/>
        </w:rPr>
        <w:t xml:space="preserve"> average</w:t>
      </w:r>
      <w:r w:rsidR="00362BF3" w:rsidRPr="00A26F84">
        <w:rPr>
          <w:sz w:val="24"/>
          <w:szCs w:val="24"/>
        </w:rPr>
        <w:t xml:space="preserve"> compressed size for each value of ‘M’ </w:t>
      </w:r>
      <w:r w:rsidR="008F5A7B" w:rsidRPr="00A26F84">
        <w:rPr>
          <w:sz w:val="24"/>
          <w:szCs w:val="24"/>
        </w:rPr>
        <w:t>for each axis</w:t>
      </w:r>
      <w:r w:rsidR="001B7C0A" w:rsidRPr="00A26F84">
        <w:rPr>
          <w:sz w:val="24"/>
          <w:szCs w:val="24"/>
        </w:rPr>
        <w:t xml:space="preserve"> (over 350 samples)</w:t>
      </w:r>
      <w:r w:rsidR="008F5A7B" w:rsidRPr="00A26F84">
        <w:rPr>
          <w:sz w:val="24"/>
          <w:szCs w:val="24"/>
        </w:rPr>
        <w:t xml:space="preserve"> to find how it impacts compression ratios.</w:t>
      </w:r>
      <w:r w:rsidR="002148F5" w:rsidRPr="00A26F84">
        <w:rPr>
          <w:sz w:val="24"/>
          <w:szCs w:val="24"/>
        </w:rPr>
        <w:t xml:space="preserve"> This is shown in Figure 9.</w:t>
      </w:r>
    </w:p>
    <w:p w14:paraId="38B28ADC" w14:textId="004E3387" w:rsidR="002148F5" w:rsidRPr="00A26F84" w:rsidRDefault="00411CE7" w:rsidP="002148F5">
      <w:pPr>
        <w:pStyle w:val="Text"/>
        <w:rPr>
          <w:sz w:val="24"/>
          <w:szCs w:val="24"/>
        </w:rPr>
      </w:pPr>
      <w:r w:rsidRPr="00A26F84">
        <w:rPr>
          <w:sz w:val="24"/>
          <w:szCs w:val="24"/>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w:t>
      </w:r>
      <w:r w:rsidR="00785A14" w:rsidRPr="00A26F84">
        <w:rPr>
          <w:sz w:val="24"/>
          <w:szCs w:val="24"/>
        </w:rPr>
        <w:t>10</w:t>
      </w:r>
      <w:r w:rsidRPr="00A26F84">
        <w:rPr>
          <w:sz w:val="24"/>
          <w:szCs w:val="24"/>
        </w:rPr>
        <w:t xml:space="preserve"> with M=2 having </w:t>
      </w:r>
      <w:r w:rsidR="001B7C0A" w:rsidRPr="00A26F84">
        <w:rPr>
          <w:sz w:val="24"/>
          <w:szCs w:val="24"/>
        </w:rPr>
        <w:t>the lowest</w:t>
      </w:r>
      <w:r w:rsidRPr="00A26F84">
        <w:rPr>
          <w:sz w:val="24"/>
          <w:szCs w:val="24"/>
        </w:rPr>
        <w:t xml:space="preserve"> compressed size of 1200 bits compared to an uncompressed size of 4900 bits.</w:t>
      </w:r>
      <w:r w:rsidR="001B7C0A" w:rsidRPr="00A26F84">
        <w:rPr>
          <w:sz w:val="24"/>
          <w:szCs w:val="24"/>
        </w:rPr>
        <w:t xml:space="preserve"> Larger M values are unsuitable because of the increases in the value of b (Figure 4) as M increases.</w:t>
      </w:r>
    </w:p>
    <w:p w14:paraId="0B6D573B" w14:textId="268F4951" w:rsidR="001B7C0A" w:rsidRPr="00A26F84" w:rsidRDefault="001B7C0A" w:rsidP="002148F5">
      <w:pPr>
        <w:pStyle w:val="Text"/>
        <w:rPr>
          <w:sz w:val="24"/>
          <w:szCs w:val="24"/>
        </w:rPr>
      </w:pPr>
      <w:r w:rsidRPr="00A26F84">
        <w:rPr>
          <w:sz w:val="24"/>
          <w:szCs w:val="24"/>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3EC91050" w14:textId="0E1B869D" w:rsidR="00A26F84" w:rsidRDefault="001B7C0A" w:rsidP="007E7BB3">
      <w:pPr>
        <w:pStyle w:val="Text"/>
        <w:rPr>
          <w:sz w:val="24"/>
          <w:szCs w:val="24"/>
        </w:rPr>
      </w:pPr>
      <w:r w:rsidRPr="00A26F84">
        <w:rPr>
          <w:sz w:val="24"/>
          <w:szCs w:val="24"/>
        </w:rPr>
        <w:t xml:space="preserve">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w:t>
      </w:r>
      <w:r w:rsidRPr="00A26F84">
        <w:rPr>
          <w:sz w:val="24"/>
          <w:szCs w:val="24"/>
        </w:rPr>
        <w:lastRenderedPageBreak/>
        <w:t>in the sample, larger samples (such as those in the y axis) have larger values of M providing optimal compression</w:t>
      </w:r>
      <w:r w:rsidR="00CC7F45" w:rsidRPr="00A26F84">
        <w:rPr>
          <w:sz w:val="24"/>
          <w:szCs w:val="24"/>
        </w:rPr>
        <w:t>.</w:t>
      </w:r>
    </w:p>
    <w:p w14:paraId="3AA3109C" w14:textId="3B8B424A" w:rsidR="00CC7F45" w:rsidRPr="00A26F84" w:rsidRDefault="00CC7F45" w:rsidP="002148F5">
      <w:pPr>
        <w:pStyle w:val="Text"/>
        <w:rPr>
          <w:sz w:val="24"/>
          <w:szCs w:val="24"/>
        </w:rPr>
      </w:pPr>
      <w:r w:rsidRPr="00A26F84">
        <w:rPr>
          <w:sz w:val="24"/>
          <w:szCs w:val="24"/>
        </w:rPr>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sidRPr="00A26F84">
        <w:rPr>
          <w:sz w:val="24"/>
          <w:szCs w:val="24"/>
        </w:rPr>
        <w:t>system with low computational capabilities</w:t>
      </w:r>
      <w:r w:rsidRPr="00A26F84">
        <w:rPr>
          <w:sz w:val="24"/>
          <w:szCs w:val="24"/>
        </w:rPr>
        <w:t>.</w:t>
      </w:r>
    </w:p>
    <w:p w14:paraId="5531EC61" w14:textId="45E30428" w:rsidR="00E97402" w:rsidRPr="00A26F84" w:rsidRDefault="00E97402" w:rsidP="00E37AF9">
      <w:pPr>
        <w:pStyle w:val="Heading1"/>
        <w:rPr>
          <w:sz w:val="24"/>
          <w:szCs w:val="24"/>
        </w:rPr>
      </w:pPr>
      <w:r w:rsidRPr="00A26F84">
        <w:rPr>
          <w:sz w:val="24"/>
          <w:szCs w:val="24"/>
        </w:rPr>
        <w:t>Conclusion</w:t>
      </w:r>
    </w:p>
    <w:p w14:paraId="77461B54" w14:textId="6DE7B0D3" w:rsidR="00E97402" w:rsidRPr="00A26F84" w:rsidRDefault="009D594E" w:rsidP="003650B3">
      <w:pPr>
        <w:pStyle w:val="Heading2"/>
        <w:numPr>
          <w:ilvl w:val="0"/>
          <w:numId w:val="0"/>
        </w:numPr>
        <w:ind w:firstLine="202"/>
        <w:jc w:val="both"/>
        <w:rPr>
          <w:i w:val="0"/>
          <w:sz w:val="24"/>
          <w:szCs w:val="24"/>
        </w:rPr>
      </w:pPr>
      <w:r w:rsidRPr="00A26F84">
        <w:rPr>
          <w:i w:val="0"/>
          <w:sz w:val="24"/>
          <w:szCs w:val="24"/>
        </w:rPr>
        <w:t xml:space="preserve">Processors with little computational power face many challenges when working on compressing data. We compared simple implementations of compression techniques such as Huffman, initial value coding and previous value coding on solar wind data. Our solution for the comet interceptor magnetometer compression uses </w:t>
      </w:r>
      <w:proofErr w:type="spellStart"/>
      <w:r w:rsidRPr="00A26F84">
        <w:rPr>
          <w:i w:val="0"/>
          <w:sz w:val="24"/>
          <w:szCs w:val="24"/>
        </w:rPr>
        <w:t>Golomb</w:t>
      </w:r>
      <w:proofErr w:type="spellEnd"/>
      <w:r w:rsidRPr="00A26F84">
        <w:rPr>
          <w:i w:val="0"/>
          <w:sz w:val="24"/>
          <w:szCs w:val="24"/>
        </w:rPr>
        <w:t xml:space="preserve"> coding after pre-processing through previous value coding for a compression ratio of 31%.</w:t>
      </w:r>
      <w:r w:rsidR="003650B3" w:rsidRPr="00A26F84">
        <w:rPr>
          <w:i w:val="0"/>
          <w:sz w:val="24"/>
          <w:szCs w:val="24"/>
        </w:rPr>
        <w:t xml:space="preserve"> Despite it providing the best compression, its processing requirements are relatively </w:t>
      </w:r>
      <w:r w:rsidR="0027092D" w:rsidRPr="00A26F84">
        <w:rPr>
          <w:i w:val="0"/>
          <w:sz w:val="24"/>
          <w:szCs w:val="24"/>
        </w:rPr>
        <w:t>high,</w:t>
      </w:r>
      <w:r w:rsidR="003650B3" w:rsidRPr="00A26F84">
        <w:rPr>
          <w:i w:val="0"/>
          <w:sz w:val="24"/>
          <w:szCs w:val="24"/>
        </w:rPr>
        <w:t xml:space="preserve"> and some sample size optimization could help offload this.</w:t>
      </w:r>
    </w:p>
    <w:p w14:paraId="5369B966" w14:textId="1FF33B53" w:rsidR="00530169" w:rsidRPr="00A26F84" w:rsidRDefault="00530169">
      <w:pPr>
        <w:pStyle w:val="Heading1"/>
        <w:rPr>
          <w:sz w:val="24"/>
        </w:rPr>
      </w:pPr>
      <w:r w:rsidRPr="00A26F84">
        <w:rPr>
          <w:sz w:val="24"/>
        </w:rPr>
        <w:t>Further Work</w:t>
      </w:r>
    </w:p>
    <w:p w14:paraId="2F1B4A8A" w14:textId="45E424E0" w:rsidR="003650B3" w:rsidRPr="00A26F84" w:rsidRDefault="003650B3" w:rsidP="003650B3">
      <w:pPr>
        <w:ind w:firstLine="202"/>
        <w:jc w:val="both"/>
        <w:rPr>
          <w:sz w:val="24"/>
        </w:rPr>
      </w:pPr>
      <w:r w:rsidRPr="00A26F84">
        <w:rPr>
          <w:sz w:val="24"/>
        </w:rPr>
        <w:t>Combining multiple algorithms seems to be the way forward when further developing compression techniques. As such, we believe that further researching into computationally low power compression methods and combining with the methods stated in this paper could give us significant insights.</w:t>
      </w:r>
    </w:p>
    <w:p w14:paraId="5C677386" w14:textId="764669F6" w:rsidR="003650B3" w:rsidRPr="00A26F84" w:rsidRDefault="003650B3" w:rsidP="003650B3">
      <w:pPr>
        <w:ind w:firstLine="202"/>
        <w:jc w:val="both"/>
        <w:rPr>
          <w:sz w:val="24"/>
        </w:rPr>
      </w:pPr>
      <w:r w:rsidRPr="00A26F84">
        <w:rPr>
          <w:sz w:val="24"/>
        </w:rPr>
        <w:t>Since the algorithms were tested in Python, we couldn’t fully quantify how the algorithms perform in terms of time taken to compress. Reproducing the algorithms in the language that will eventually be used will also help give us a better idea of the limitations of the algorithms.</w:t>
      </w:r>
    </w:p>
    <w:p w14:paraId="065BF8E8" w14:textId="4458F738" w:rsidR="003650B3" w:rsidRPr="00A26F84" w:rsidRDefault="003650B3" w:rsidP="003650B3">
      <w:pPr>
        <w:ind w:firstLine="202"/>
        <w:jc w:val="both"/>
        <w:rPr>
          <w:sz w:val="24"/>
        </w:rPr>
      </w:pPr>
      <w:r w:rsidRPr="00A26F84">
        <w:rPr>
          <w:sz w:val="24"/>
        </w:rPr>
        <w:t xml:space="preserve">Given more time, we would have also liked to investigate how the overhead costs of each algorithm impacts its overall packet size. Furthermore, changing the size of the compression sample will enable us to select an optimal </w:t>
      </w:r>
      <w:r w:rsidR="00A26F84" w:rsidRPr="00A26F84">
        <w:rPr>
          <w:sz w:val="24"/>
        </w:rPr>
        <w:t>number of readings. Experimenting with the number of readings and compression ratios could also allow us to select an optimal sample size which would also minimize latency as this is a mission which requires fast data transfer.</w:t>
      </w:r>
    </w:p>
    <w:p w14:paraId="25647BF9" w14:textId="0BAB2C8F" w:rsidR="0027092D" w:rsidRPr="000212E8" w:rsidRDefault="00E97402" w:rsidP="0027092D">
      <w:pPr>
        <w:pStyle w:val="ReferenceHead"/>
        <w:jc w:val="both"/>
        <w:rPr>
          <w:sz w:val="22"/>
        </w:rPr>
      </w:pPr>
      <w:r w:rsidRPr="000212E8">
        <w:rPr>
          <w:sz w:val="22"/>
        </w:rPr>
        <w:t>Appendix</w:t>
      </w:r>
    </w:p>
    <w:p w14:paraId="7F9C2B60" w14:textId="236BF2F7" w:rsidR="00C075EF" w:rsidRPr="0027092D" w:rsidRDefault="00E97402" w:rsidP="0027092D">
      <w:pPr>
        <w:pStyle w:val="Style1"/>
        <w:jc w:val="both"/>
        <w:rPr>
          <w:sz w:val="22"/>
        </w:rPr>
      </w:pPr>
      <w:r w:rsidRPr="000212E8">
        <w:rPr>
          <w:sz w:val="22"/>
        </w:rPr>
        <w:t>Acknowledg</w:t>
      </w:r>
      <w:r w:rsidR="00A35E0D" w:rsidRPr="000212E8">
        <w:rPr>
          <w:sz w:val="22"/>
        </w:rPr>
        <w:t>e</w:t>
      </w:r>
      <w:r w:rsidRPr="000212E8">
        <w:rPr>
          <w:sz w:val="22"/>
        </w:rPr>
        <w:t>ment</w:t>
      </w:r>
    </w:p>
    <w:p w14:paraId="6683DBC9" w14:textId="19B4F5E9" w:rsidR="00064AB0" w:rsidRPr="008E3569" w:rsidRDefault="00572F4B" w:rsidP="008E3569">
      <w:pPr>
        <w:pStyle w:val="ReferenceHead"/>
        <w:rPr>
          <w:sz w:val="22"/>
        </w:rPr>
      </w:pPr>
      <w:r w:rsidRPr="000212E8">
        <w:rPr>
          <w:sz w:val="22"/>
        </w:rPr>
        <w:t>References</w:t>
      </w:r>
    </w:p>
    <w:p w14:paraId="0324A8DE" w14:textId="34D6A66E" w:rsidR="0031459F" w:rsidRDefault="0031459F" w:rsidP="008F2E7D">
      <w:pPr>
        <w:pStyle w:val="ListParagraph"/>
        <w:numPr>
          <w:ilvl w:val="0"/>
          <w:numId w:val="44"/>
        </w:numPr>
        <w:rPr>
          <w:sz w:val="18"/>
          <w:szCs w:val="16"/>
        </w:rPr>
      </w:pPr>
      <w:r w:rsidRPr="000212E8">
        <w:rPr>
          <w:sz w:val="18"/>
          <w:szCs w:val="16"/>
        </w:rPr>
        <w:t>Include examples for all techniques (theory)</w:t>
      </w:r>
    </w:p>
    <w:p w14:paraId="5293AAE5" w14:textId="1C2D67AB" w:rsidR="004B7E19" w:rsidRPr="00785A14" w:rsidRDefault="000212E8" w:rsidP="00785A14">
      <w:pPr>
        <w:pStyle w:val="ListParagraph"/>
        <w:numPr>
          <w:ilvl w:val="0"/>
          <w:numId w:val="44"/>
        </w:numPr>
        <w:rPr>
          <w:sz w:val="18"/>
          <w:szCs w:val="16"/>
        </w:rPr>
      </w:pPr>
      <w:r>
        <w:rPr>
          <w:sz w:val="18"/>
          <w:szCs w:val="16"/>
        </w:rPr>
        <w:t>Mention the use for this is for comet interceptor (intro)</w:t>
      </w:r>
    </w:p>
    <w:p w14:paraId="05323B95" w14:textId="31C440A0" w:rsidR="002148F5" w:rsidRDefault="00E303B7" w:rsidP="00785A14">
      <w:pPr>
        <w:pStyle w:val="ListParagraph"/>
        <w:numPr>
          <w:ilvl w:val="0"/>
          <w:numId w:val="44"/>
        </w:numPr>
        <w:rPr>
          <w:sz w:val="18"/>
          <w:szCs w:val="16"/>
        </w:rPr>
      </w:pPr>
      <w:r>
        <w:rPr>
          <w:sz w:val="18"/>
          <w:szCs w:val="16"/>
        </w:rPr>
        <w:t>Source for Huffman diagram</w:t>
      </w:r>
    </w:p>
    <w:p w14:paraId="50F01024" w14:textId="58A0D01E" w:rsidR="00F10A6A" w:rsidRDefault="00F10A6A" w:rsidP="00F10A6A">
      <w:pPr>
        <w:rPr>
          <w:sz w:val="18"/>
          <w:szCs w:val="16"/>
        </w:rPr>
      </w:pPr>
    </w:p>
    <w:p w14:paraId="2C5CFFE4" w14:textId="143C426F" w:rsidR="00F10A6A" w:rsidRPr="00F10A6A" w:rsidRDefault="00F10A6A" w:rsidP="00F10A6A">
      <w:pPr>
        <w:rPr>
          <w:sz w:val="18"/>
          <w:szCs w:val="16"/>
        </w:rPr>
      </w:pPr>
      <w:hyperlink r:id="rId18" w:history="1">
        <w:r>
          <w:rPr>
            <w:rStyle w:val="Hyperlink"/>
          </w:rPr>
          <w:t>https://filestore.aqa.org.uk/resources/computing/AQA-8520-TG-HC.PDF</w:t>
        </w:r>
      </w:hyperlink>
    </w:p>
    <w:sectPr w:rsidR="00F10A6A" w:rsidRPr="00F10A6A" w:rsidSect="0020606D">
      <w:headerReference w:type="default" r:id="rId19"/>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DEED1" w14:textId="77777777" w:rsidR="004A46F0" w:rsidRDefault="004A46F0">
      <w:r>
        <w:separator/>
      </w:r>
    </w:p>
  </w:endnote>
  <w:endnote w:type="continuationSeparator" w:id="0">
    <w:p w14:paraId="7B03548F" w14:textId="77777777" w:rsidR="004A46F0" w:rsidRDefault="004A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6B1AB" w14:textId="77777777" w:rsidR="004A46F0" w:rsidRDefault="004A46F0"/>
  </w:footnote>
  <w:footnote w:type="continuationSeparator" w:id="0">
    <w:p w14:paraId="1B155CC8" w14:textId="77777777" w:rsidR="004A46F0" w:rsidRDefault="004A46F0">
      <w:r>
        <w:continuationSeparator/>
      </w:r>
    </w:p>
  </w:footnote>
  <w:footnote w:id="1">
    <w:p w14:paraId="19EC929B" w14:textId="77777777" w:rsidR="00CB38BB" w:rsidRDefault="00CB38BB"/>
    <w:p w14:paraId="6896F9D7" w14:textId="70651A52" w:rsidR="007530A3" w:rsidRDefault="007530A3" w:rsidP="00FA1CD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46DB1"/>
    <w:rsid w:val="0015542C"/>
    <w:rsid w:val="0016224C"/>
    <w:rsid w:val="001768FF"/>
    <w:rsid w:val="001A60B1"/>
    <w:rsid w:val="001B2686"/>
    <w:rsid w:val="001B36B1"/>
    <w:rsid w:val="001B4B65"/>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0DFB"/>
    <w:rsid w:val="00263943"/>
    <w:rsid w:val="00265533"/>
    <w:rsid w:val="00267B35"/>
    <w:rsid w:val="002707E8"/>
    <w:rsid w:val="0027092D"/>
    <w:rsid w:val="00274F51"/>
    <w:rsid w:val="00275887"/>
    <w:rsid w:val="00280042"/>
    <w:rsid w:val="002835C9"/>
    <w:rsid w:val="002B6F18"/>
    <w:rsid w:val="002D5154"/>
    <w:rsid w:val="002E01D3"/>
    <w:rsid w:val="002E1F95"/>
    <w:rsid w:val="002E298B"/>
    <w:rsid w:val="002F1A23"/>
    <w:rsid w:val="002F7910"/>
    <w:rsid w:val="00303926"/>
    <w:rsid w:val="0031459F"/>
    <w:rsid w:val="003145A7"/>
    <w:rsid w:val="00314F82"/>
    <w:rsid w:val="00323C1D"/>
    <w:rsid w:val="003313B0"/>
    <w:rsid w:val="00336D18"/>
    <w:rsid w:val="003427CE"/>
    <w:rsid w:val="00342BE1"/>
    <w:rsid w:val="003461E8"/>
    <w:rsid w:val="00360269"/>
    <w:rsid w:val="00362BF3"/>
    <w:rsid w:val="003650B3"/>
    <w:rsid w:val="003714DD"/>
    <w:rsid w:val="0037551B"/>
    <w:rsid w:val="00382951"/>
    <w:rsid w:val="00392DBA"/>
    <w:rsid w:val="003B3001"/>
    <w:rsid w:val="003C17EE"/>
    <w:rsid w:val="003C3322"/>
    <w:rsid w:val="003C68C2"/>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73958"/>
    <w:rsid w:val="004763A7"/>
    <w:rsid w:val="00484761"/>
    <w:rsid w:val="00484DD5"/>
    <w:rsid w:val="004964F0"/>
    <w:rsid w:val="004A158A"/>
    <w:rsid w:val="004A46F0"/>
    <w:rsid w:val="004B558A"/>
    <w:rsid w:val="004B7E19"/>
    <w:rsid w:val="004C1E16"/>
    <w:rsid w:val="004C2543"/>
    <w:rsid w:val="004C7C02"/>
    <w:rsid w:val="004D15CA"/>
    <w:rsid w:val="004E3E4C"/>
    <w:rsid w:val="004E70AD"/>
    <w:rsid w:val="004F23A0"/>
    <w:rsid w:val="004F682F"/>
    <w:rsid w:val="005003E3"/>
    <w:rsid w:val="00504A32"/>
    <w:rsid w:val="005052CD"/>
    <w:rsid w:val="00510E94"/>
    <w:rsid w:val="005267C9"/>
    <w:rsid w:val="00530169"/>
    <w:rsid w:val="00535307"/>
    <w:rsid w:val="00536588"/>
    <w:rsid w:val="00550A26"/>
    <w:rsid w:val="00550BF5"/>
    <w:rsid w:val="00567A70"/>
    <w:rsid w:val="00572F4B"/>
    <w:rsid w:val="005A2A15"/>
    <w:rsid w:val="005B0CD3"/>
    <w:rsid w:val="005C461E"/>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55CB7"/>
    <w:rsid w:val="00673DC3"/>
    <w:rsid w:val="00677C22"/>
    <w:rsid w:val="00685D0E"/>
    <w:rsid w:val="00692207"/>
    <w:rsid w:val="006925EF"/>
    <w:rsid w:val="00692C15"/>
    <w:rsid w:val="00693D5D"/>
    <w:rsid w:val="006A147E"/>
    <w:rsid w:val="006B7F03"/>
    <w:rsid w:val="006C7307"/>
    <w:rsid w:val="006E08C0"/>
    <w:rsid w:val="006F1936"/>
    <w:rsid w:val="00703D2F"/>
    <w:rsid w:val="0071112A"/>
    <w:rsid w:val="00725B45"/>
    <w:rsid w:val="00735879"/>
    <w:rsid w:val="00742D03"/>
    <w:rsid w:val="00751E80"/>
    <w:rsid w:val="007530A3"/>
    <w:rsid w:val="00754591"/>
    <w:rsid w:val="0076355A"/>
    <w:rsid w:val="007707AB"/>
    <w:rsid w:val="00771C57"/>
    <w:rsid w:val="00785A14"/>
    <w:rsid w:val="007A192D"/>
    <w:rsid w:val="007A23D6"/>
    <w:rsid w:val="007A50F3"/>
    <w:rsid w:val="007A7D60"/>
    <w:rsid w:val="007B06DA"/>
    <w:rsid w:val="007C4336"/>
    <w:rsid w:val="007E7A93"/>
    <w:rsid w:val="007E7BB3"/>
    <w:rsid w:val="007F30CE"/>
    <w:rsid w:val="007F7AA6"/>
    <w:rsid w:val="008077E3"/>
    <w:rsid w:val="0081663F"/>
    <w:rsid w:val="0082023C"/>
    <w:rsid w:val="00820315"/>
    <w:rsid w:val="00823624"/>
    <w:rsid w:val="008244E8"/>
    <w:rsid w:val="00832129"/>
    <w:rsid w:val="008321AC"/>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3569"/>
    <w:rsid w:val="008E7680"/>
    <w:rsid w:val="008F2E7D"/>
    <w:rsid w:val="008F594A"/>
    <w:rsid w:val="008F5A7B"/>
    <w:rsid w:val="00902370"/>
    <w:rsid w:val="00904C7E"/>
    <w:rsid w:val="0091035B"/>
    <w:rsid w:val="00915403"/>
    <w:rsid w:val="00922235"/>
    <w:rsid w:val="00942D93"/>
    <w:rsid w:val="009431E8"/>
    <w:rsid w:val="009675E1"/>
    <w:rsid w:val="0099497D"/>
    <w:rsid w:val="009A1F6E"/>
    <w:rsid w:val="009B7E89"/>
    <w:rsid w:val="009C139B"/>
    <w:rsid w:val="009C5DA0"/>
    <w:rsid w:val="009C7D17"/>
    <w:rsid w:val="009D594E"/>
    <w:rsid w:val="009E484E"/>
    <w:rsid w:val="009E52D0"/>
    <w:rsid w:val="009F1519"/>
    <w:rsid w:val="009F24D5"/>
    <w:rsid w:val="009F40FB"/>
    <w:rsid w:val="009F4B45"/>
    <w:rsid w:val="00A00944"/>
    <w:rsid w:val="00A22FCB"/>
    <w:rsid w:val="00A25B3B"/>
    <w:rsid w:val="00A26F84"/>
    <w:rsid w:val="00A27E23"/>
    <w:rsid w:val="00A3346A"/>
    <w:rsid w:val="00A35E0D"/>
    <w:rsid w:val="00A36244"/>
    <w:rsid w:val="00A40127"/>
    <w:rsid w:val="00A472F1"/>
    <w:rsid w:val="00A5237D"/>
    <w:rsid w:val="00A554A3"/>
    <w:rsid w:val="00A57EED"/>
    <w:rsid w:val="00A758EA"/>
    <w:rsid w:val="00A776DF"/>
    <w:rsid w:val="00A87744"/>
    <w:rsid w:val="00A91937"/>
    <w:rsid w:val="00A9434E"/>
    <w:rsid w:val="00A95C50"/>
    <w:rsid w:val="00AB79A6"/>
    <w:rsid w:val="00AC4850"/>
    <w:rsid w:val="00B07B03"/>
    <w:rsid w:val="00B15816"/>
    <w:rsid w:val="00B15A15"/>
    <w:rsid w:val="00B16DB5"/>
    <w:rsid w:val="00B34B59"/>
    <w:rsid w:val="00B3541F"/>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1260"/>
    <w:rsid w:val="00C04A43"/>
    <w:rsid w:val="00C075EF"/>
    <w:rsid w:val="00C11E83"/>
    <w:rsid w:val="00C2378A"/>
    <w:rsid w:val="00C32132"/>
    <w:rsid w:val="00C378A1"/>
    <w:rsid w:val="00C621D6"/>
    <w:rsid w:val="00C63B4C"/>
    <w:rsid w:val="00C75907"/>
    <w:rsid w:val="00C82D86"/>
    <w:rsid w:val="00C907C9"/>
    <w:rsid w:val="00C9209B"/>
    <w:rsid w:val="00C94F8A"/>
    <w:rsid w:val="00CA19F1"/>
    <w:rsid w:val="00CA78E1"/>
    <w:rsid w:val="00CB38BB"/>
    <w:rsid w:val="00CB4B8D"/>
    <w:rsid w:val="00CC0DDA"/>
    <w:rsid w:val="00CC7134"/>
    <w:rsid w:val="00CC7F45"/>
    <w:rsid w:val="00CD684F"/>
    <w:rsid w:val="00CE6332"/>
    <w:rsid w:val="00CF0B40"/>
    <w:rsid w:val="00D06623"/>
    <w:rsid w:val="00D14C6B"/>
    <w:rsid w:val="00D1504C"/>
    <w:rsid w:val="00D51D61"/>
    <w:rsid w:val="00D5536F"/>
    <w:rsid w:val="00D56935"/>
    <w:rsid w:val="00D716BA"/>
    <w:rsid w:val="00D758C6"/>
    <w:rsid w:val="00D7612F"/>
    <w:rsid w:val="00D90C10"/>
    <w:rsid w:val="00D917BA"/>
    <w:rsid w:val="00D92E96"/>
    <w:rsid w:val="00DA258C"/>
    <w:rsid w:val="00DA4345"/>
    <w:rsid w:val="00DA56E8"/>
    <w:rsid w:val="00DA5887"/>
    <w:rsid w:val="00DB52B7"/>
    <w:rsid w:val="00DC127D"/>
    <w:rsid w:val="00DE07FA"/>
    <w:rsid w:val="00DE20DB"/>
    <w:rsid w:val="00DE4FC4"/>
    <w:rsid w:val="00DE65CC"/>
    <w:rsid w:val="00DF2DDE"/>
    <w:rsid w:val="00DF77C8"/>
    <w:rsid w:val="00E01667"/>
    <w:rsid w:val="00E24C0B"/>
    <w:rsid w:val="00E303B7"/>
    <w:rsid w:val="00E36209"/>
    <w:rsid w:val="00E37AF9"/>
    <w:rsid w:val="00E420BB"/>
    <w:rsid w:val="00E50DF6"/>
    <w:rsid w:val="00E52C48"/>
    <w:rsid w:val="00E6336D"/>
    <w:rsid w:val="00E6366C"/>
    <w:rsid w:val="00E641DB"/>
    <w:rsid w:val="00E92AE5"/>
    <w:rsid w:val="00E965C5"/>
    <w:rsid w:val="00E96A3A"/>
    <w:rsid w:val="00E97402"/>
    <w:rsid w:val="00E97B99"/>
    <w:rsid w:val="00EB2E9D"/>
    <w:rsid w:val="00EB55E5"/>
    <w:rsid w:val="00EC7894"/>
    <w:rsid w:val="00ED1E14"/>
    <w:rsid w:val="00EE6FFC"/>
    <w:rsid w:val="00EF10AC"/>
    <w:rsid w:val="00EF4701"/>
    <w:rsid w:val="00EF564E"/>
    <w:rsid w:val="00F10A6A"/>
    <w:rsid w:val="00F15D7E"/>
    <w:rsid w:val="00F17604"/>
    <w:rsid w:val="00F22198"/>
    <w:rsid w:val="00F26EE7"/>
    <w:rsid w:val="00F33D49"/>
    <w:rsid w:val="00F3481E"/>
    <w:rsid w:val="00F34FB0"/>
    <w:rsid w:val="00F4222D"/>
    <w:rsid w:val="00F43B29"/>
    <w:rsid w:val="00F45B75"/>
    <w:rsid w:val="00F45BCA"/>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lestore.aqa.org.uk/resources/computing/AQA-8520-TG-HC.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0FA6-6CB5-44F1-AD05-89CC7298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16033</TotalTime>
  <Pages>8</Pages>
  <Words>3739</Words>
  <Characters>21314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25003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65</cp:revision>
  <cp:lastPrinted>2020-01-11T15:04:00Z</cp:lastPrinted>
  <dcterms:created xsi:type="dcterms:W3CDTF">2019-12-20T13:29:00Z</dcterms:created>
  <dcterms:modified xsi:type="dcterms:W3CDTF">2020-01-11T16:22:00Z</dcterms:modified>
</cp:coreProperties>
</file>